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6C9215" w14:textId="77777777" w:rsidR="00021C04" w:rsidRDefault="00D76AB2">
      <w:r>
        <w:rPr>
          <w:noProof/>
          <w:lang w:bidi="es-ES"/>
        </w:rPr>
        <w:drawing>
          <wp:anchor distT="0" distB="0" distL="114300" distR="114300" simplePos="0" relativeHeight="251657216" behindDoc="1" locked="0" layoutInCell="1" allowOverlap="1" wp14:anchorId="4EFAF76D" wp14:editId="0CF2E0A0">
            <wp:simplePos x="0" y="0"/>
            <wp:positionH relativeFrom="column">
              <wp:posOffset>-165735</wp:posOffset>
            </wp:positionH>
            <wp:positionV relativeFrom="paragraph">
              <wp:posOffset>-35576</wp:posOffset>
            </wp:positionV>
            <wp:extent cx="7926515" cy="4096987"/>
            <wp:effectExtent l="0" t="0" r="0" b="0"/>
            <wp:wrapNone/>
            <wp:docPr id="5" name="Imagen 5" descr="portátil en mesa de ofic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for-report-0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6515" cy="4096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tblInd w:w="-5" w:type="dxa"/>
        <w:tblCellMar>
          <w:left w:w="115" w:type="dxa"/>
          <w:right w:w="720" w:type="dxa"/>
        </w:tblCellMar>
        <w:tblLook w:val="0000" w:firstRow="0" w:lastRow="0" w:firstColumn="0" w:lastColumn="0" w:noHBand="0" w:noVBand="0"/>
      </w:tblPr>
      <w:tblGrid>
        <w:gridCol w:w="11911"/>
      </w:tblGrid>
      <w:tr w:rsidR="00021C04" w:rsidRPr="00572A71" w14:paraId="7B132F4A" w14:textId="77777777" w:rsidTr="00A1111B">
        <w:trPr>
          <w:trHeight w:val="7553"/>
        </w:trPr>
        <w:tc>
          <w:tcPr>
            <w:tcW w:w="12229" w:type="dxa"/>
          </w:tcPr>
          <w:p w14:paraId="202D0B32" w14:textId="77777777" w:rsidR="00021C04" w:rsidRDefault="00D76AB2" w:rsidP="00D76AB2">
            <w:pPr>
              <w:ind w:left="720"/>
            </w:pPr>
            <w:r>
              <w:rPr>
                <w:noProof/>
                <w:lang w:bidi="es-ES"/>
              </w:rPr>
              <mc:AlternateContent>
                <mc:Choice Requires="wpg">
                  <w:drawing>
                    <wp:inline distT="0" distB="0" distL="0" distR="0" wp14:anchorId="5CA00D4D" wp14:editId="032B1F23">
                      <wp:extent cx="6657975" cy="9421792"/>
                      <wp:effectExtent l="0" t="0" r="9525" b="8255"/>
                      <wp:docPr id="9" name="Grupo 9" descr="Título y texto&#10;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57975" cy="9421792"/>
                                <a:chOff x="0" y="0"/>
                                <a:chExt cx="6657975" cy="9421792"/>
                              </a:xfrm>
                            </wpg:grpSpPr>
                            <wps:wsp>
                              <wps:cNvPr id="6" name="Cuadro de texto 6"/>
                              <wps:cNvSpPr txBox="1"/>
                              <wps:spPr>
                                <a:xfrm>
                                  <a:off x="76191" y="3228567"/>
                                  <a:ext cx="4995540" cy="13893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2">
                                    <a:lumMod val="75000"/>
                                  </a:schemeClr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F4EEB5A" w14:textId="77777777" w:rsidR="007D096B" w:rsidRPr="000B4502" w:rsidRDefault="007D096B" w:rsidP="007D096B">
                                    <w:pPr>
                                      <w:pStyle w:val="Ttulo"/>
                                      <w:ind w:left="284"/>
                                    </w:pPr>
                                    <w:r>
                                      <w:rPr>
                                        <w:lang w:bidi="es-ES"/>
                                      </w:rPr>
                                      <w:t>Informe de Seguimiento CAMWEB</w:t>
                                    </w:r>
                                  </w:p>
                                  <w:p w14:paraId="71A7D2D4" w14:textId="77777777" w:rsidR="00D76AB2" w:rsidRPr="000B4502" w:rsidRDefault="00D76AB2" w:rsidP="004A20CF">
                                    <w:pPr>
                                      <w:pStyle w:val="Subttulo"/>
                                      <w:ind w:left="284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Cuadro de texto 7"/>
                              <wps:cNvSpPr txBox="1"/>
                              <wps:spPr>
                                <a:xfrm>
                                  <a:off x="76201" y="0"/>
                                  <a:ext cx="3296107" cy="11631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F4AF5C3" w14:textId="77777777" w:rsidR="00D76AB2" w:rsidRPr="007D096B" w:rsidRDefault="007D096B" w:rsidP="004A20CF">
                                    <w:pPr>
                                      <w:pStyle w:val="Ttulo1"/>
                                      <w:ind w:left="284"/>
                                      <w:rPr>
                                        <w:lang w:val="es-DO"/>
                                      </w:rPr>
                                    </w:pPr>
                                    <w:r>
                                      <w:rPr>
                                        <w:lang w:bidi="es-ES"/>
                                      </w:rPr>
                                      <w:t>Biblioteca Nacional Pedro Henríquez Ureña</w:t>
                                    </w:r>
                                  </w:p>
                                  <w:p w14:paraId="29C32E6E" w14:textId="56319645" w:rsidR="00D76AB2" w:rsidRDefault="007D096B" w:rsidP="004A20CF">
                                    <w:pPr>
                                      <w:pStyle w:val="Ttulo2"/>
                                      <w:ind w:left="284"/>
                                    </w:pPr>
                                    <w:r>
                                      <w:rPr>
                                        <w:lang w:bidi="es-ES"/>
                                      </w:rPr>
                                      <w:t>0</w:t>
                                    </w:r>
                                    <w:r w:rsidR="00386C4C">
                                      <w:rPr>
                                        <w:lang w:bidi="es-ES"/>
                                      </w:rPr>
                                      <w:t>2</w:t>
                                    </w:r>
                                    <w:r>
                                      <w:rPr>
                                        <w:lang w:bidi="es-ES"/>
                                      </w:rPr>
                                      <w:t>/</w:t>
                                    </w:r>
                                    <w:r w:rsidR="00386C4C">
                                      <w:rPr>
                                        <w:lang w:bidi="es-ES"/>
                                      </w:rPr>
                                      <w:t>10</w:t>
                                    </w:r>
                                    <w:bookmarkStart w:id="0" w:name="_GoBack"/>
                                    <w:bookmarkEnd w:id="0"/>
                                    <w:r>
                                      <w:rPr>
                                        <w:lang w:bidi="es-ES"/>
                                      </w:rPr>
                                      <w:t>/2019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Cuadro de texto 8"/>
                              <wps:cNvSpPr txBox="1"/>
                              <wps:spPr>
                                <a:xfrm>
                                  <a:off x="0" y="4866939"/>
                                  <a:ext cx="6657975" cy="455485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28A2176" w14:textId="77777777" w:rsidR="007D096B" w:rsidRPr="005F2DF6" w:rsidRDefault="007D096B" w:rsidP="004E106D">
                                    <w:pPr>
                                      <w:jc w:val="both"/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 w:rsidRPr="005F2DF6"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Informe se seguimiento y cumplimiento del Comité de Administración de Medios Web (CAMWEB)</w:t>
                                    </w:r>
                                  </w:p>
                                  <w:p w14:paraId="08326664" w14:textId="77777777" w:rsidR="007D096B" w:rsidRPr="005F2DF6" w:rsidRDefault="007D096B" w:rsidP="004E106D">
                                    <w:pPr>
                                      <w:jc w:val="both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 w:rsidRPr="005F2DF6">
                                      <w:rPr>
                                        <w:sz w:val="24"/>
                                        <w:szCs w:val="24"/>
                                      </w:rPr>
                                      <w:t xml:space="preserve">Este informe se realiza para dar cumplimiento del artículo quinto de la </w:t>
                                    </w:r>
                                    <w:r w:rsidRPr="005F2DF6"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Resolución 03-2019</w:t>
                                    </w:r>
                                    <w:r w:rsidRPr="005F2DF6">
                                      <w:rPr>
                                        <w:sz w:val="24"/>
                                        <w:szCs w:val="24"/>
                                      </w:rPr>
                                      <w:t xml:space="preserve"> de la Biblioteca Nacional Pedro Henríquez Ureña.</w:t>
                                    </w:r>
                                  </w:p>
                                  <w:p w14:paraId="108EB87D" w14:textId="77777777" w:rsidR="007D096B" w:rsidRPr="005F2DF6" w:rsidRDefault="007D096B" w:rsidP="004E106D">
                                    <w:pPr>
                                      <w:pStyle w:val="paragraph"/>
                                      <w:spacing w:before="0" w:beforeAutospacing="0" w:after="0" w:afterAutospacing="0"/>
                                      <w:jc w:val="both"/>
                                      <w:textAlignment w:val="baseline"/>
                                      <w:rPr>
                                        <w:rFonts w:ascii="Arial" w:hAnsi="Arial" w:cs="Arial"/>
                                      </w:rPr>
                                    </w:pPr>
                                    <w:r w:rsidRPr="005F2DF6">
                                      <w:rPr>
                                        <w:rStyle w:val="normaltextrun"/>
                                        <w:rFonts w:ascii="Calibri" w:eastAsiaTheme="minorEastAsia" w:hAnsi="Calibri" w:cs="Arial"/>
                                        <w:b/>
                                        <w:bCs/>
                                      </w:rPr>
                                      <w:t>Artículo Quinto:</w:t>
                                    </w:r>
                                    <w:r w:rsidRPr="005F2DF6">
                                      <w:rPr>
                                        <w:rStyle w:val="normaltextrun"/>
                                        <w:rFonts w:ascii="Calibri" w:eastAsiaTheme="minorEastAsia" w:hAnsi="Calibri" w:cs="Arial"/>
                                      </w:rPr>
                                      <w:t>  Relación del Comité Administrador de Medios Web (CAMWEB) con la máxima autoridad: </w:t>
                                    </w:r>
                                    <w:r w:rsidRPr="005F2DF6">
                                      <w:rPr>
                                        <w:rStyle w:val="eop"/>
                                        <w:rFonts w:ascii="Calibri" w:eastAsiaTheme="majorEastAsia" w:hAnsi="Calibri" w:cs="Arial"/>
                                      </w:rPr>
                                      <w:t> </w:t>
                                    </w:r>
                                  </w:p>
                                  <w:p w14:paraId="4E4859AF" w14:textId="77777777" w:rsidR="007D096B" w:rsidRPr="005F2DF6" w:rsidRDefault="007D096B" w:rsidP="004E106D">
                                    <w:pPr>
                                      <w:pStyle w:val="paragraph"/>
                                      <w:numPr>
                                        <w:ilvl w:val="0"/>
                                        <w:numId w:val="1"/>
                                      </w:numPr>
                                      <w:spacing w:before="0" w:beforeAutospacing="0" w:after="0" w:afterAutospacing="0"/>
                                      <w:ind w:left="360" w:firstLine="0"/>
                                      <w:jc w:val="both"/>
                                      <w:textAlignment w:val="baseline"/>
                                      <w:rPr>
                                        <w:rFonts w:ascii="Calibri" w:hAnsi="Calibri" w:cs="Arial"/>
                                      </w:rPr>
                                    </w:pPr>
                                    <w:r w:rsidRPr="005F2DF6">
                                      <w:rPr>
                                        <w:rStyle w:val="normaltextrun"/>
                                        <w:rFonts w:ascii="Calibri" w:eastAsiaTheme="minorEastAsia" w:hAnsi="Calibri" w:cs="Arial"/>
                                      </w:rPr>
                                      <w:t xml:space="preserve">Elaborar informe mensual del cumplimiento de las funciones del comité, así como del estatus de la institución de cara a </w:t>
                                    </w:r>
                                    <w:r w:rsidRPr="005F2DF6">
                                      <w:rPr>
                                        <w:rStyle w:val="normaltextrun"/>
                                        <w:rFonts w:ascii="Calibri" w:eastAsiaTheme="minorEastAsia" w:hAnsi="Calibri" w:cs="Arial"/>
                                      </w:rPr>
                                      <w:t>las certificaciones NORTIC, </w:t>
                                    </w:r>
                                    <w:r w:rsidRPr="005F2DF6">
                                      <w:rPr>
                                        <w:rStyle w:val="spellingerror"/>
                                        <w:rFonts w:ascii="Calibri" w:hAnsi="Calibri" w:cs="Arial"/>
                                      </w:rPr>
                                      <w:t>ITICge</w:t>
                                    </w:r>
                                    <w:r w:rsidRPr="005F2DF6">
                                      <w:rPr>
                                        <w:rStyle w:val="normaltextrun"/>
                                        <w:rFonts w:ascii="Calibri" w:eastAsiaTheme="minorEastAsia" w:hAnsi="Calibri" w:cs="Arial"/>
                                      </w:rPr>
                                      <w:t> y Trasparencia gubernamental como son las certificaciones obtenidas, vencidas, o a vencer, nivel de avance en implementaciones de estándares NORTIC, requerimientos o necesidades para implementación y otros que se consideren de importancia por la máxima autoridad. </w:t>
                                    </w:r>
                                    <w:r w:rsidRPr="005F2DF6">
                                      <w:rPr>
                                        <w:rStyle w:val="eop"/>
                                        <w:rFonts w:ascii="Calibri" w:eastAsiaTheme="majorEastAsia" w:hAnsi="Calibri" w:cs="Arial"/>
                                      </w:rPr>
                                      <w:t> </w:t>
                                    </w:r>
                                  </w:p>
                                  <w:p w14:paraId="48A567B4" w14:textId="77777777" w:rsidR="007D096B" w:rsidRPr="005F2DF6" w:rsidRDefault="007D096B" w:rsidP="004E106D">
                                    <w:pPr>
                                      <w:pStyle w:val="paragraph"/>
                                      <w:numPr>
                                        <w:ilvl w:val="0"/>
                                        <w:numId w:val="2"/>
                                      </w:numPr>
                                      <w:spacing w:before="0" w:beforeAutospacing="0" w:after="0" w:afterAutospacing="0"/>
                                      <w:ind w:left="360" w:firstLine="0"/>
                                      <w:jc w:val="both"/>
                                      <w:textAlignment w:val="baseline"/>
                                      <w:rPr>
                                        <w:rFonts w:ascii="Calibri" w:hAnsi="Calibri" w:cs="Arial"/>
                                      </w:rPr>
                                    </w:pPr>
                                    <w:r w:rsidRPr="005F2DF6">
                                      <w:rPr>
                                        <w:rStyle w:val="normaltextrun"/>
                                        <w:rFonts w:ascii="Calibri" w:eastAsiaTheme="minorEastAsia" w:hAnsi="Calibri" w:cs="Arial"/>
                                      </w:rPr>
                                      <w:t>Se realizará informe extraordinario en caso de ser solicitado por la máxima autoridad y/o para resaltar logros o situaciones importantes que ameriten su inmediata notificación.</w:t>
                                    </w:r>
                                    <w:r w:rsidRPr="005F2DF6">
                                      <w:rPr>
                                        <w:rStyle w:val="eop"/>
                                        <w:rFonts w:ascii="Calibri" w:eastAsiaTheme="majorEastAsia" w:hAnsi="Calibri" w:cs="Arial"/>
                                      </w:rPr>
                                      <w:t> </w:t>
                                    </w:r>
                                  </w:p>
                                  <w:p w14:paraId="0C882D60" w14:textId="77777777" w:rsidR="007D096B" w:rsidRPr="005F2DF6" w:rsidRDefault="007D096B" w:rsidP="004E106D">
                                    <w:pPr>
                                      <w:pStyle w:val="paragraph"/>
                                      <w:spacing w:before="0" w:beforeAutospacing="0" w:after="0" w:afterAutospacing="0"/>
                                      <w:ind w:left="720"/>
                                      <w:jc w:val="both"/>
                                      <w:textAlignment w:val="baseline"/>
                                      <w:rPr>
                                        <w:rFonts w:ascii="Arial" w:hAnsi="Arial" w:cs="Arial"/>
                                      </w:rPr>
                                    </w:pPr>
                                    <w:r w:rsidRPr="005F2DF6">
                                      <w:rPr>
                                        <w:rStyle w:val="eop"/>
                                        <w:rFonts w:ascii="Calibri" w:eastAsiaTheme="majorEastAsia" w:hAnsi="Calibri" w:cs="Arial"/>
                                      </w:rPr>
                                      <w:t>  </w:t>
                                    </w:r>
                                  </w:p>
                                  <w:p w14:paraId="5F416C34" w14:textId="77777777" w:rsidR="007D096B" w:rsidRPr="005F2DF6" w:rsidRDefault="007D096B" w:rsidP="007D096B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p w14:paraId="6BE0E6CC" w14:textId="77777777" w:rsidR="00D76AB2" w:rsidRPr="00572A71" w:rsidRDefault="00D76AB2" w:rsidP="00A1111B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A00D4D" id="Grupo 9" o:spid="_x0000_s1026" alt="Título y texto&#10;" style="width:524.25pt;height:741.85pt;mso-position-horizontal-relative:char;mso-position-vertical-relative:line" coordsize="66579,942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&#13;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 de texto 6" o:spid="_x0000_s1027" type="#_x0000_t202" style="position:absolute;left:761;top:32285;width:49956;height:138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" fillcolor="#323e4f [2415]" stroked="f" strokeweight=".5pt">
                        <v:textbox>
                          <w:txbxContent>
                            <w:p w14:paraId="5F4EEB5A" w14:textId="77777777" w:rsidR="007D096B" w:rsidRPr="000B4502" w:rsidRDefault="007D096B" w:rsidP="007D096B">
                              <w:pPr>
                                <w:pStyle w:val="Ttulo"/>
                                <w:ind w:left="284"/>
                              </w:pPr>
                              <w:r>
                                <w:rPr>
                                  <w:lang w:bidi="es-ES"/>
                                </w:rPr>
                                <w:t>Informe de Seguimiento CAMWEB</w:t>
                              </w:r>
                            </w:p>
                            <w:p w14:paraId="71A7D2D4" w14:textId="77777777" w:rsidR="00D76AB2" w:rsidRPr="000B4502" w:rsidRDefault="00D76AB2" w:rsidP="004A20CF">
                              <w:pPr>
                                <w:pStyle w:val="Subttulo"/>
                                <w:ind w:left="284"/>
                              </w:pPr>
                            </w:p>
                          </w:txbxContent>
                        </v:textbox>
                      </v:shape>
                      <v:shape id="Cuadro de texto 7" o:spid="_x0000_s1028" type="#_x0000_t202" style="position:absolute;left:762;width:32961;height:116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" fillcolor="#f2f2f2 [3052]" stroked="f" strokeweight=".5pt">
                        <v:textbox>
                          <w:txbxContent>
                            <w:p w14:paraId="6F4AF5C3" w14:textId="77777777" w:rsidR="00D76AB2" w:rsidRPr="007D096B" w:rsidRDefault="007D096B" w:rsidP="004A20CF">
                              <w:pPr>
                                <w:pStyle w:val="Ttulo1"/>
                                <w:ind w:left="284"/>
                                <w:rPr>
                                  <w:lang w:val="es-DO"/>
                                </w:rPr>
                              </w:pPr>
                              <w:r>
                                <w:rPr>
                                  <w:lang w:bidi="es-ES"/>
                                </w:rPr>
                                <w:t>Biblioteca Nacional Pedro Henríquez Ureña</w:t>
                              </w:r>
                            </w:p>
                            <w:p w14:paraId="29C32E6E" w14:textId="56319645" w:rsidR="00D76AB2" w:rsidRDefault="007D096B" w:rsidP="004A20CF">
                              <w:pPr>
                                <w:pStyle w:val="Ttulo2"/>
                                <w:ind w:left="284"/>
                              </w:pPr>
                              <w:r>
                                <w:rPr>
                                  <w:lang w:bidi="es-ES"/>
                                </w:rPr>
                                <w:t>0</w:t>
                              </w:r>
                              <w:r w:rsidR="00386C4C">
                                <w:rPr>
                                  <w:lang w:bidi="es-ES"/>
                                </w:rPr>
                                <w:t>2</w:t>
                              </w:r>
                              <w:r>
                                <w:rPr>
                                  <w:lang w:bidi="es-ES"/>
                                </w:rPr>
                                <w:t>/</w:t>
                              </w:r>
                              <w:r w:rsidR="00386C4C">
                                <w:rPr>
                                  <w:lang w:bidi="es-ES"/>
                                </w:rPr>
                                <w:t>10</w:t>
                              </w:r>
                              <w:bookmarkStart w:id="1" w:name="_GoBack"/>
                              <w:bookmarkEnd w:id="1"/>
                              <w:r>
                                <w:rPr>
                                  <w:lang w:bidi="es-ES"/>
                                </w:rPr>
                                <w:t>/2019</w:t>
                              </w:r>
                            </w:p>
                          </w:txbxContent>
                        </v:textbox>
                      </v:shape>
                      <v:shape id="Cuadro de texto 8" o:spid="_x0000_s1029" type="#_x0000_t202" style="position:absolute;top:48669;width:66579;height:455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" fillcolor="white [3201]" stroked="f" strokeweight=".5pt">
                        <v:textbox>
                          <w:txbxContent>
                            <w:p w14:paraId="028A2176" w14:textId="77777777" w:rsidR="007D096B" w:rsidRPr="005F2DF6" w:rsidRDefault="007D096B" w:rsidP="004E106D">
                              <w:pPr>
                                <w:jc w:val="both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5F2DF6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Informe se seguimiento y cumplimiento del Comité de Administración de Medios Web (CAMWEB)</w:t>
                              </w:r>
                            </w:p>
                            <w:p w14:paraId="08326664" w14:textId="77777777" w:rsidR="007D096B" w:rsidRPr="005F2DF6" w:rsidRDefault="007D096B" w:rsidP="004E106D">
                              <w:pPr>
                                <w:jc w:val="both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5F2DF6">
                                <w:rPr>
                                  <w:sz w:val="24"/>
                                  <w:szCs w:val="24"/>
                                </w:rPr>
                                <w:t xml:space="preserve">Este informe se realiza para dar cumplimiento del artículo quinto de la </w:t>
                              </w:r>
                              <w:r w:rsidRPr="005F2DF6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Resolución 03-2019</w:t>
                              </w:r>
                              <w:r w:rsidRPr="005F2DF6">
                                <w:rPr>
                                  <w:sz w:val="24"/>
                                  <w:szCs w:val="24"/>
                                </w:rPr>
                                <w:t xml:space="preserve"> de la Biblioteca Nacional Pedro Henríquez Ureña.</w:t>
                              </w:r>
                            </w:p>
                            <w:p w14:paraId="108EB87D" w14:textId="77777777" w:rsidR="007D096B" w:rsidRPr="005F2DF6" w:rsidRDefault="007D096B" w:rsidP="004E106D">
                              <w:pPr>
                                <w:pStyle w:val="paragraph"/>
                                <w:spacing w:before="0" w:beforeAutospacing="0" w:after="0" w:afterAutospacing="0"/>
                                <w:jc w:val="both"/>
                                <w:textAlignment w:val="baseline"/>
                                <w:rPr>
                                  <w:rFonts w:ascii="Arial" w:hAnsi="Arial" w:cs="Arial"/>
                                </w:rPr>
                              </w:pPr>
                              <w:r w:rsidRPr="005F2DF6">
                                <w:rPr>
                                  <w:rStyle w:val="normaltextrun"/>
                                  <w:rFonts w:ascii="Calibri" w:eastAsiaTheme="minorEastAsia" w:hAnsi="Calibri" w:cs="Arial"/>
                                  <w:b/>
                                  <w:bCs/>
                                </w:rPr>
                                <w:t>Artículo Quinto:</w:t>
                              </w:r>
                              <w:r w:rsidRPr="005F2DF6">
                                <w:rPr>
                                  <w:rStyle w:val="normaltextrun"/>
                                  <w:rFonts w:ascii="Calibri" w:eastAsiaTheme="minorEastAsia" w:hAnsi="Calibri" w:cs="Arial"/>
                                </w:rPr>
                                <w:t>  Relación del Comité Administrador de Medios Web (CAMWEB) con la máxima autoridad: </w:t>
                              </w:r>
                              <w:r w:rsidRPr="005F2DF6">
                                <w:rPr>
                                  <w:rStyle w:val="eop"/>
                                  <w:rFonts w:ascii="Calibri" w:eastAsiaTheme="majorEastAsia" w:hAnsi="Calibri" w:cs="Arial"/>
                                </w:rPr>
                                <w:t> </w:t>
                              </w:r>
                            </w:p>
                            <w:p w14:paraId="4E4859AF" w14:textId="77777777" w:rsidR="007D096B" w:rsidRPr="005F2DF6" w:rsidRDefault="007D096B" w:rsidP="004E106D">
                              <w:pPr>
                                <w:pStyle w:val="paragraph"/>
                                <w:numPr>
                                  <w:ilvl w:val="0"/>
                                  <w:numId w:val="1"/>
                                </w:numPr>
                                <w:spacing w:before="0" w:beforeAutospacing="0" w:after="0" w:afterAutospacing="0"/>
                                <w:ind w:left="360" w:firstLine="0"/>
                                <w:jc w:val="both"/>
                                <w:textAlignment w:val="baseline"/>
                                <w:rPr>
                                  <w:rFonts w:ascii="Calibri" w:hAnsi="Calibri" w:cs="Arial"/>
                                </w:rPr>
                              </w:pPr>
                              <w:r w:rsidRPr="005F2DF6">
                                <w:rPr>
                                  <w:rStyle w:val="normaltextrun"/>
                                  <w:rFonts w:ascii="Calibri" w:eastAsiaTheme="minorEastAsia" w:hAnsi="Calibri" w:cs="Arial"/>
                                </w:rPr>
                                <w:t xml:space="preserve">Elaborar informe mensual del cumplimiento de las funciones del comité, así como del estatus de la institución de cara a </w:t>
                              </w:r>
                              <w:r w:rsidRPr="005F2DF6">
                                <w:rPr>
                                  <w:rStyle w:val="normaltextrun"/>
                                  <w:rFonts w:ascii="Calibri" w:eastAsiaTheme="minorEastAsia" w:hAnsi="Calibri" w:cs="Arial"/>
                                </w:rPr>
                                <w:t>las certificaciones NORTIC, </w:t>
                              </w:r>
                              <w:r w:rsidRPr="005F2DF6">
                                <w:rPr>
                                  <w:rStyle w:val="spellingerror"/>
                                  <w:rFonts w:ascii="Calibri" w:hAnsi="Calibri" w:cs="Arial"/>
                                </w:rPr>
                                <w:t>ITICge</w:t>
                              </w:r>
                              <w:r w:rsidRPr="005F2DF6">
                                <w:rPr>
                                  <w:rStyle w:val="normaltextrun"/>
                                  <w:rFonts w:ascii="Calibri" w:eastAsiaTheme="minorEastAsia" w:hAnsi="Calibri" w:cs="Arial"/>
                                </w:rPr>
                                <w:t> y Trasparencia gubernamental como son las certificaciones obtenidas, vencidas, o a vencer, nivel de avance en implementaciones de estándares NORTIC, requerimientos o necesidades para implementación y otros que se consideren de importancia por la máxima autoridad. </w:t>
                              </w:r>
                              <w:r w:rsidRPr="005F2DF6">
                                <w:rPr>
                                  <w:rStyle w:val="eop"/>
                                  <w:rFonts w:ascii="Calibri" w:eastAsiaTheme="majorEastAsia" w:hAnsi="Calibri" w:cs="Arial"/>
                                </w:rPr>
                                <w:t> </w:t>
                              </w:r>
                            </w:p>
                            <w:p w14:paraId="48A567B4" w14:textId="77777777" w:rsidR="007D096B" w:rsidRPr="005F2DF6" w:rsidRDefault="007D096B" w:rsidP="004E106D">
                              <w:pPr>
                                <w:pStyle w:val="paragraph"/>
                                <w:numPr>
                                  <w:ilvl w:val="0"/>
                                  <w:numId w:val="2"/>
                                </w:numPr>
                                <w:spacing w:before="0" w:beforeAutospacing="0" w:after="0" w:afterAutospacing="0"/>
                                <w:ind w:left="360" w:firstLine="0"/>
                                <w:jc w:val="both"/>
                                <w:textAlignment w:val="baseline"/>
                                <w:rPr>
                                  <w:rFonts w:ascii="Calibri" w:hAnsi="Calibri" w:cs="Arial"/>
                                </w:rPr>
                              </w:pPr>
                              <w:r w:rsidRPr="005F2DF6">
                                <w:rPr>
                                  <w:rStyle w:val="normaltextrun"/>
                                  <w:rFonts w:ascii="Calibri" w:eastAsiaTheme="minorEastAsia" w:hAnsi="Calibri" w:cs="Arial"/>
                                </w:rPr>
                                <w:t>Se realizará informe extraordinario en caso de ser solicitado por la máxima autoridad y/o para resaltar logros o situaciones importantes que ameriten su inmediata notificación.</w:t>
                              </w:r>
                              <w:r w:rsidRPr="005F2DF6">
                                <w:rPr>
                                  <w:rStyle w:val="eop"/>
                                  <w:rFonts w:ascii="Calibri" w:eastAsiaTheme="majorEastAsia" w:hAnsi="Calibri" w:cs="Arial"/>
                                </w:rPr>
                                <w:t> </w:t>
                              </w:r>
                            </w:p>
                            <w:p w14:paraId="0C882D60" w14:textId="77777777" w:rsidR="007D096B" w:rsidRPr="005F2DF6" w:rsidRDefault="007D096B" w:rsidP="004E106D">
                              <w:pPr>
                                <w:pStyle w:val="paragraph"/>
                                <w:spacing w:before="0" w:beforeAutospacing="0" w:after="0" w:afterAutospacing="0"/>
                                <w:ind w:left="720"/>
                                <w:jc w:val="both"/>
                                <w:textAlignment w:val="baseline"/>
                                <w:rPr>
                                  <w:rFonts w:ascii="Arial" w:hAnsi="Arial" w:cs="Arial"/>
                                </w:rPr>
                              </w:pPr>
                              <w:r w:rsidRPr="005F2DF6">
                                <w:rPr>
                                  <w:rStyle w:val="eop"/>
                                  <w:rFonts w:ascii="Calibri" w:eastAsiaTheme="majorEastAsia" w:hAnsi="Calibri" w:cs="Arial"/>
                                </w:rPr>
                                <w:t>  </w:t>
                              </w:r>
                            </w:p>
                            <w:p w14:paraId="5F416C34" w14:textId="77777777" w:rsidR="007D096B" w:rsidRPr="005F2DF6" w:rsidRDefault="007D096B" w:rsidP="007D096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  <w:p w14:paraId="6BE0E6CC" w14:textId="77777777" w:rsidR="00D76AB2" w:rsidRPr="00572A71" w:rsidRDefault="00D76AB2" w:rsidP="00A1111B"/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A1111B" w14:paraId="60375F9B" w14:textId="77777777" w:rsidTr="00A1111B">
        <w:trPr>
          <w:trHeight w:val="900"/>
        </w:trPr>
        <w:tc>
          <w:tcPr>
            <w:tcW w:w="12229" w:type="dxa"/>
            <w:vAlign w:val="bottom"/>
          </w:tcPr>
          <w:p w14:paraId="2A0A1794" w14:textId="77777777" w:rsidR="00A1111B" w:rsidRDefault="00A1111B" w:rsidP="00A1111B">
            <w:pPr>
              <w:ind w:left="720"/>
              <w:jc w:val="right"/>
              <w:rPr>
                <w:noProof/>
              </w:rPr>
            </w:pPr>
            <w:r>
              <w:rPr>
                <w:noProof/>
                <w:lang w:bidi="es-ES"/>
              </w:rPr>
              <w:t>Página 1</w:t>
            </w:r>
          </w:p>
        </w:tc>
      </w:tr>
    </w:tbl>
    <w:p w14:paraId="475BAB27" w14:textId="77777777" w:rsidR="000B4502" w:rsidRDefault="000B4502"/>
    <w:p w14:paraId="22C1DBF3" w14:textId="77777777" w:rsidR="000B4502" w:rsidRDefault="000B4502"/>
    <w:tbl>
      <w:tblPr>
        <w:tblW w:w="12180" w:type="dxa"/>
        <w:tblInd w:w="55" w:type="dxa"/>
        <w:tblCellMar>
          <w:left w:w="115" w:type="dxa"/>
          <w:right w:w="720" w:type="dxa"/>
        </w:tblCellMar>
        <w:tblLook w:val="0000" w:firstRow="0" w:lastRow="0" w:firstColumn="0" w:lastColumn="0" w:noHBand="0" w:noVBand="0"/>
      </w:tblPr>
      <w:tblGrid>
        <w:gridCol w:w="5107"/>
        <w:gridCol w:w="1718"/>
        <w:gridCol w:w="6473"/>
      </w:tblGrid>
      <w:tr w:rsidR="00FB6393" w14:paraId="2D6B9E3F" w14:textId="77777777" w:rsidTr="00515218">
        <w:trPr>
          <w:trHeight w:val="2970"/>
        </w:trPr>
        <w:tc>
          <w:tcPr>
            <w:tcW w:w="6090" w:type="dxa"/>
            <w:gridSpan w:val="2"/>
          </w:tcPr>
          <w:p w14:paraId="021FB885" w14:textId="77777777" w:rsidR="00515218" w:rsidRDefault="00515218" w:rsidP="000B4502">
            <w:r w:rsidRPr="000B4502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856453A" wp14:editId="10AA8ECD">
                      <wp:extent cx="3803904" cy="1748333"/>
                      <wp:effectExtent l="0" t="0" r="0" b="4445"/>
                      <wp:docPr id="10" name="Cuadro de tex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03904" cy="17483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1B8FEB" w14:textId="77777777" w:rsidR="007D096B" w:rsidRPr="000B4502" w:rsidRDefault="007D096B" w:rsidP="007D096B">
                                  <w:pPr>
                                    <w:pStyle w:val="Ttulo"/>
                                    <w:ind w:left="284"/>
                                  </w:pPr>
                                  <w:r>
                                    <w:rPr>
                                      <w:lang w:bidi="es-ES"/>
                                    </w:rPr>
                                    <w:t>Informe de Seguimiento CAMWEB</w:t>
                                  </w:r>
                                </w:p>
                                <w:p w14:paraId="2A6CF78D" w14:textId="77777777" w:rsidR="00515218" w:rsidRPr="000B4502" w:rsidRDefault="00515218" w:rsidP="000B4502">
                                  <w:pPr>
                                    <w:pStyle w:val="Subttulo"/>
                                    <w:rPr>
                                      <w:color w:val="44546A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856453A" id="Cuadro de texto 10" o:spid="_x0000_s1030" type="#_x0000_t202" style="width:299.5pt;height:13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" filled="f" stroked="f" strokeweight=".5pt">
                      <v:textbox>
                        <w:txbxContent>
                          <w:p w14:paraId="461B8FEB" w14:textId="77777777" w:rsidR="007D096B" w:rsidRPr="000B4502" w:rsidRDefault="007D096B" w:rsidP="007D096B">
                            <w:pPr>
                              <w:pStyle w:val="Ttulo"/>
                              <w:ind w:left="284"/>
                            </w:pPr>
                            <w:r>
                              <w:rPr>
                                <w:lang w:bidi="es-ES"/>
                              </w:rPr>
                              <w:t>Informe de Seguimiento CAMWEB</w:t>
                            </w:r>
                          </w:p>
                          <w:p w14:paraId="2A6CF78D" w14:textId="77777777" w:rsidR="00515218" w:rsidRPr="000B4502" w:rsidRDefault="00515218" w:rsidP="000B4502">
                            <w:pPr>
                              <w:pStyle w:val="Subttulo"/>
                              <w:rPr>
                                <w:color w:val="44546A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090" w:type="dxa"/>
          </w:tcPr>
          <w:p w14:paraId="15F6857C" w14:textId="77777777" w:rsidR="00515218" w:rsidRDefault="00515218" w:rsidP="000B4502">
            <w:pPr>
              <w:ind w:right="915"/>
            </w:pPr>
            <w:r w:rsidRPr="000B4502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A3518F3" wp14:editId="620B113F">
                      <wp:extent cx="2999232" cy="1806854"/>
                      <wp:effectExtent l="0" t="0" r="0" b="3175"/>
                      <wp:docPr id="12" name="Cuadro de text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99232" cy="180685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56D1C1" w14:textId="77777777" w:rsidR="00515218" w:rsidRPr="000B4502" w:rsidRDefault="00515218" w:rsidP="0081425F">
                                  <w:pPr>
                                    <w:pStyle w:val="Sinespaciado"/>
                                    <w:ind w:right="345"/>
                                    <w:rPr>
                                      <w:color w:val="44546A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A3518F3" id="Cuadro de texto 12" o:spid="_x0000_s1031" type="#_x0000_t202" style="width:236.15pt;height:14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" filled="f" stroked="f" strokeweight=".5pt">
                      <v:textbox>
                        <w:txbxContent>
                          <w:p w14:paraId="0756D1C1" w14:textId="77777777" w:rsidR="00515218" w:rsidRPr="000B4502" w:rsidRDefault="00515218" w:rsidP="0081425F">
                            <w:pPr>
                              <w:pStyle w:val="Sinespaciado"/>
                              <w:ind w:right="345"/>
                              <w:rPr>
                                <w:color w:val="44546A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FB6393" w14:paraId="28E2A46D" w14:textId="77777777" w:rsidTr="00515218">
        <w:trPr>
          <w:trHeight w:val="8604"/>
        </w:trPr>
        <w:tc>
          <w:tcPr>
            <w:tcW w:w="3635" w:type="dxa"/>
          </w:tcPr>
          <w:p w14:paraId="14A2AA36" w14:textId="77777777" w:rsidR="000B4502" w:rsidRDefault="000B4502">
            <w:r w:rsidRPr="000B4502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5DA1782C" wp14:editId="168C2B78">
                      <wp:extent cx="475013" cy="676894"/>
                      <wp:effectExtent l="0" t="0" r="1270" b="9525"/>
                      <wp:docPr id="13" name="Cuadro de tex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5013" cy="6768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1984B6C" w14:textId="77777777" w:rsidR="000B4502" w:rsidRDefault="000B4502" w:rsidP="000B4502">
                                  <w:pPr>
                                    <w:pStyle w:val="Ttulo1"/>
                                  </w:pPr>
                                  <w:r>
                                    <w:rPr>
                                      <w:lang w:bidi="es-ES"/>
                                    </w:rPr>
                                    <w:t>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DA1782C" id="Cuadro de texto 13" o:spid="_x0000_s1032" type="#_x0000_t202" style="width:37.4pt;height:5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" fillcolor="white [3201]" stroked="f" strokeweight=".5pt">
                      <v:textbox>
                        <w:txbxContent>
                          <w:p w14:paraId="71984B6C" w14:textId="77777777" w:rsidR="000B4502" w:rsidRDefault="000B4502" w:rsidP="000B4502">
                            <w:pPr>
                              <w:pStyle w:val="Ttulo1"/>
                            </w:pPr>
                            <w:r>
                              <w:rPr>
                                <w:lang w:bidi="es-ES"/>
                              </w:rPr>
                              <w:t>01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0B4502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1A6C5B42" wp14:editId="49F5C373">
                      <wp:extent cx="1770278" cy="676894"/>
                      <wp:effectExtent l="0" t="0" r="1905" b="9525"/>
                      <wp:docPr id="16" name="Cuadro de text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70278" cy="6768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3F777D" w14:textId="77777777" w:rsidR="007D096B" w:rsidRPr="005F2DF6" w:rsidRDefault="007D096B" w:rsidP="007D096B">
                                  <w:pPr>
                                    <w:pStyle w:val="Ttulo1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5F2DF6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Transparencia Gubernamental</w:t>
                                  </w:r>
                                </w:p>
                                <w:p w14:paraId="2CD7E7C7" w14:textId="77777777" w:rsidR="000B4502" w:rsidRPr="007D096B" w:rsidRDefault="000B4502" w:rsidP="000B4502">
                                  <w:pPr>
                                    <w:pStyle w:val="Ttulo3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A6C5B42" id="Cuadro de texto 16" o:spid="_x0000_s1033" type="#_x0000_t202" style="width:139.4pt;height:5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" fillcolor="white [3201]" stroked="f" strokeweight=".5pt">
                      <v:textbox>
                        <w:txbxContent>
                          <w:p w14:paraId="5B3F777D" w14:textId="77777777" w:rsidR="007D096B" w:rsidRPr="005F2DF6" w:rsidRDefault="007D096B" w:rsidP="007D096B">
                            <w:pPr>
                              <w:pStyle w:val="Ttulo1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F2DF6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Transparencia Gubernamental</w:t>
                            </w:r>
                          </w:p>
                          <w:p w14:paraId="2CD7E7C7" w14:textId="77777777" w:rsidR="000B4502" w:rsidRPr="007D096B" w:rsidRDefault="000B4502" w:rsidP="000B4502">
                            <w:pPr>
                              <w:pStyle w:val="Ttulo3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0B4502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457EFC3" wp14:editId="6C95F5A3">
                      <wp:extent cx="475013" cy="676894"/>
                      <wp:effectExtent l="0" t="0" r="1270" b="9525"/>
                      <wp:docPr id="15" name="Cuadro de text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5013" cy="6768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2430CB" w14:textId="77777777" w:rsidR="000B4502" w:rsidRDefault="000B4502" w:rsidP="000B4502">
                                  <w:pPr>
                                    <w:pStyle w:val="Ttulo1"/>
                                  </w:pPr>
                                  <w:r>
                                    <w:rPr>
                                      <w:lang w:bidi="es-ES"/>
                                    </w:rPr>
                                    <w:t>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457EFC3" id="Cuadro de texto 15" o:spid="_x0000_s1034" type="#_x0000_t202" style="width:37.4pt;height:5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" fillcolor="white [3201]" stroked="f" strokeweight=".5pt">
                      <v:textbox>
                        <w:txbxContent>
                          <w:p w14:paraId="422430CB" w14:textId="77777777" w:rsidR="000B4502" w:rsidRDefault="000B4502" w:rsidP="000B4502">
                            <w:pPr>
                              <w:pStyle w:val="Ttulo1"/>
                            </w:pPr>
                            <w:r>
                              <w:rPr>
                                <w:lang w:bidi="es-ES"/>
                              </w:rPr>
                              <w:t>02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0B4502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4FFD5A56" wp14:editId="457F7347">
                      <wp:extent cx="1784909" cy="676894"/>
                      <wp:effectExtent l="0" t="0" r="6350" b="9525"/>
                      <wp:docPr id="14" name="Cuadro de text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84909" cy="6768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9A1CAF" w14:textId="77777777" w:rsidR="007D096B" w:rsidRPr="005F2DF6" w:rsidRDefault="007D096B" w:rsidP="007D096B">
                                  <w:pPr>
                                    <w:pStyle w:val="Ttulo1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5F2DF6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I</w:t>
                                  </w:r>
                                  <w:r w:rsidRPr="005F2DF6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TICge</w:t>
                                  </w:r>
                                  <w:proofErr w:type="spellEnd"/>
                                </w:p>
                                <w:p w14:paraId="654B3AC4" w14:textId="77777777" w:rsidR="000B4502" w:rsidRPr="007D096B" w:rsidRDefault="000B4502" w:rsidP="000B4502">
                                  <w:pPr>
                                    <w:pStyle w:val="Ttulo3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FFD5A56" id="Cuadro de texto 14" o:spid="_x0000_s1035" type="#_x0000_t202" style="width:140.55pt;height:5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" fillcolor="white [3201]" stroked="f" strokeweight=".5pt">
                      <v:textbox>
                        <w:txbxContent>
                          <w:p w14:paraId="5A9A1CAF" w14:textId="77777777" w:rsidR="007D096B" w:rsidRPr="005F2DF6" w:rsidRDefault="007D096B" w:rsidP="007D096B">
                            <w:pPr>
                              <w:pStyle w:val="Ttulo1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F2DF6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I</w:t>
                            </w:r>
                            <w:r w:rsidRPr="005F2DF6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TICge</w:t>
                            </w:r>
                            <w:proofErr w:type="spellEnd"/>
                          </w:p>
                          <w:p w14:paraId="654B3AC4" w14:textId="77777777" w:rsidR="000B4502" w:rsidRPr="007D096B" w:rsidRDefault="000B4502" w:rsidP="000B4502">
                            <w:pPr>
                              <w:pStyle w:val="Ttulo3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0B4502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4576430F" wp14:editId="64F76F3D">
                      <wp:extent cx="475013" cy="676894"/>
                      <wp:effectExtent l="0" t="0" r="1270" b="9525"/>
                      <wp:docPr id="18" name="Cuadro de texto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5013" cy="6768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A7AC018" w14:textId="77777777" w:rsidR="000B4502" w:rsidRDefault="000B4502" w:rsidP="000B4502">
                                  <w:pPr>
                                    <w:pStyle w:val="Ttulo1"/>
                                  </w:pPr>
                                  <w:r>
                                    <w:rPr>
                                      <w:lang w:bidi="es-ES"/>
                                    </w:rPr>
                                    <w:t>03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576430F" id="Cuadro de texto 18" o:spid="_x0000_s1036" type="#_x0000_t202" style="width:37.4pt;height:5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" fillcolor="white [3201]" stroked="f" strokeweight=".5pt">
                      <v:textbox>
                        <w:txbxContent>
                          <w:p w14:paraId="1A7AC018" w14:textId="77777777" w:rsidR="000B4502" w:rsidRDefault="000B4502" w:rsidP="000B4502">
                            <w:pPr>
                              <w:pStyle w:val="Ttulo1"/>
                            </w:pPr>
                            <w:r>
                              <w:rPr>
                                <w:lang w:bidi="es-ES"/>
                              </w:rPr>
                              <w:t>03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0B4502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3735A5F" wp14:editId="7B5E8E81">
                      <wp:extent cx="1674421" cy="676894"/>
                      <wp:effectExtent l="0" t="0" r="2540" b="9525"/>
                      <wp:docPr id="17" name="Cuadro de text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74421" cy="6768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2E8063" w14:textId="77777777" w:rsidR="007D096B" w:rsidRPr="005F2DF6" w:rsidRDefault="007D096B" w:rsidP="007D096B">
                                  <w:pPr>
                                    <w:pStyle w:val="Ttulo1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</w:pPr>
                                  <w:r w:rsidRPr="005F2DF6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Certificaciones NORTIC</w:t>
                                  </w:r>
                                </w:p>
                                <w:p w14:paraId="5800058B" w14:textId="77777777" w:rsidR="000B4502" w:rsidRPr="007D096B" w:rsidRDefault="000B4502" w:rsidP="000B4502">
                                  <w:pPr>
                                    <w:pStyle w:val="Ttulo3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3735A5F" id="Cuadro de texto 17" o:spid="_x0000_s1037" type="#_x0000_t202" style="width:131.85pt;height:5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" fillcolor="white [3201]" stroked="f" strokeweight=".5pt">
                      <v:textbox>
                        <w:txbxContent>
                          <w:p w14:paraId="092E8063" w14:textId="77777777" w:rsidR="007D096B" w:rsidRPr="005F2DF6" w:rsidRDefault="007D096B" w:rsidP="007D096B">
                            <w:pPr>
                              <w:pStyle w:val="Ttulo1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</w:pPr>
                            <w:r w:rsidRPr="005F2DF6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Certificaciones NORTIC</w:t>
                            </w:r>
                          </w:p>
                          <w:p w14:paraId="5800058B" w14:textId="77777777" w:rsidR="000B4502" w:rsidRPr="007D096B" w:rsidRDefault="000B4502" w:rsidP="000B4502">
                            <w:pPr>
                              <w:pStyle w:val="Ttulo3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545" w:type="dxa"/>
            <w:gridSpan w:val="2"/>
          </w:tcPr>
          <w:p w14:paraId="3F688C7E" w14:textId="77777777" w:rsidR="000B4502" w:rsidRDefault="000B4502">
            <w:r w:rsidRPr="000B4502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58DDA34" wp14:editId="5DF8FA18">
                      <wp:extent cx="4024173" cy="6049670"/>
                      <wp:effectExtent l="0" t="0" r="0" b="8255"/>
                      <wp:docPr id="11" name="Cuadro de text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24173" cy="60496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D5E148" w14:textId="77777777" w:rsidR="007D096B" w:rsidRPr="004E106D" w:rsidRDefault="007D096B" w:rsidP="00F753A6">
                                  <w:pPr>
                                    <w:pStyle w:val="Ttulo1"/>
                                    <w:jc w:val="both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4E106D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Transparencia Gubernamental</w:t>
                                  </w:r>
                                </w:p>
                                <w:p w14:paraId="7E306843" w14:textId="16E035FE" w:rsidR="000B4502" w:rsidRPr="004E106D" w:rsidRDefault="00F753A6" w:rsidP="00F753A6">
                                  <w:pPr>
                                    <w:jc w:val="both"/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</w:rPr>
                                  </w:pPr>
                                  <w:r w:rsidRPr="004E106D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>En de los</w:t>
                                  </w:r>
                                  <w:r w:rsidR="001E276A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 </w:t>
                                  </w:r>
                                  <w:r w:rsidR="001C3E4A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últimos dos </w:t>
                                  </w:r>
                                  <w:r w:rsidRPr="004E106D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>meses se han obtenido resultados por</w:t>
                                  </w:r>
                                  <w:r w:rsidR="001A3E96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 encima de </w:t>
                                  </w:r>
                                  <w:r w:rsidR="00201315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>los</w:t>
                                  </w:r>
                                  <w:r w:rsidR="00201315" w:rsidRPr="004E106D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 90</w:t>
                                  </w:r>
                                  <w:r w:rsidRPr="004E106D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 puntos en cuanto al cumplimiento de la ley 200-09 y la resolución 01-2018 de la Dirección General de Ética e Integridad Gubernamental. </w:t>
                                  </w:r>
                                  <w:r w:rsidR="009E3383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>Mes de</w:t>
                                  </w:r>
                                  <w:r w:rsidR="00EA566A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 junio 69.5</w:t>
                                  </w:r>
                                  <w:r w:rsidR="009E3383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 julio 93 puntos y el mes de </w:t>
                                  </w:r>
                                  <w:r w:rsidR="00EA566A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agosto 97 </w:t>
                                  </w:r>
                                </w:p>
                                <w:p w14:paraId="221CBBC4" w14:textId="77777777" w:rsidR="007D096B" w:rsidRPr="004E106D" w:rsidRDefault="007D096B" w:rsidP="00F753A6">
                                  <w:pPr>
                                    <w:pStyle w:val="Ttulo1"/>
                                    <w:jc w:val="both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4E106D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ITICge</w:t>
                                  </w:r>
                                  <w:proofErr w:type="spellEnd"/>
                                </w:p>
                                <w:p w14:paraId="435C178F" w14:textId="23D9C897" w:rsidR="007D096B" w:rsidRPr="004E106D" w:rsidRDefault="007D096B" w:rsidP="00F753A6">
                                  <w:pPr>
                                    <w:pStyle w:val="Ttulo1"/>
                                    <w:jc w:val="both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val="es-DO"/>
                                    </w:rPr>
                                  </w:pPr>
                                  <w:r w:rsidRPr="004E106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En </w:t>
                                  </w:r>
                                  <w:r w:rsidR="00434E4F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el </w:t>
                                  </w:r>
                                  <w:proofErr w:type="spellStart"/>
                                  <w:r w:rsidR="00434E4F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ITICge</w:t>
                                  </w:r>
                                  <w:proofErr w:type="spellEnd"/>
                                  <w:r w:rsidR="00434E4F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 la </w:t>
                                  </w:r>
                                  <w:r w:rsidRPr="004E106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institución </w:t>
                                  </w:r>
                                  <w:r w:rsidR="00F753A6" w:rsidRPr="004E106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ha</w:t>
                                  </w:r>
                                  <w:r w:rsidRPr="004E106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 alcanzado los </w:t>
                                  </w:r>
                                  <w:r w:rsidR="00434E4F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80</w:t>
                                  </w:r>
                                  <w:r w:rsidRPr="004E106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.08 </w:t>
                                  </w:r>
                                  <w:r w:rsidR="00434E4F" w:rsidRPr="004E106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puntos con</w:t>
                                  </w:r>
                                  <w:r w:rsidRPr="004E106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 xml:space="preserve"> la </w:t>
                                  </w:r>
                                  <w:r w:rsidR="00434E4F" w:rsidRPr="004E106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aprobació</w:t>
                                  </w:r>
                                  <w:r w:rsidR="00434E4F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n de una aplicación móvil desarrollada por el departamento de TIC. Actualmente estamos trabajando con la</w:t>
                                  </w:r>
                                  <w:r w:rsidRPr="004E106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val="es-DO" w:bidi="es-ES"/>
                                    </w:rPr>
                                    <w:t xml:space="preserve"> de la NORTIC A2</w:t>
                                  </w:r>
                                  <w:r w:rsidR="00B70D58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val="es-DO" w:bidi="es-ES"/>
                                    </w:rPr>
                                    <w:t xml:space="preserve">, se sometio a evaluación y la OPTIC envio </w:t>
                                  </w:r>
                                  <w:r w:rsidR="0021229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val="es-DO" w:bidi="es-ES"/>
                                    </w:rPr>
                                    <w:t>nuevas observaciones a los portales institucional y transparencia para</w:t>
                                  </w:r>
                                  <w:r w:rsidR="00B70D58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val="es-DO" w:bidi="es-ES"/>
                                    </w:rPr>
                                    <w:t xml:space="preserve"> corregir</w:t>
                                  </w:r>
                                  <w:r w:rsidR="0021229D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val="es-DO" w:bidi="es-ES"/>
                                    </w:rPr>
                                    <w:t>.</w:t>
                                  </w:r>
                                </w:p>
                                <w:p w14:paraId="3F009C1F" w14:textId="77777777" w:rsidR="007D096B" w:rsidRPr="004E106D" w:rsidRDefault="007D096B" w:rsidP="00F753A6">
                                  <w:pPr>
                                    <w:pStyle w:val="Ttulo1"/>
                                    <w:jc w:val="both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</w:pPr>
                                  <w:r w:rsidRPr="004E106D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bidi="es-ES"/>
                                    </w:rPr>
                                    <w:t>Certificaciones NORTIC</w:t>
                                  </w:r>
                                </w:p>
                                <w:p w14:paraId="15721C91" w14:textId="77777777" w:rsidR="007D096B" w:rsidRPr="004E106D" w:rsidRDefault="007D096B" w:rsidP="00F753A6">
                                  <w:pPr>
                                    <w:jc w:val="both"/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</w:pPr>
                                  <w:r w:rsidRPr="004E106D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:lang w:bidi="es-ES"/>
                                    </w:rPr>
                                    <w:t>A la fecha la Biblioteca Nacional Pedro Henríquez Ureña cuanta con dos Certificaciones de las 6 NORTIC que son certificables, más abajo se estará detallando los avances en cuanto al cumplimento de cada norma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58DDA34" id="Cuadro de texto 11" o:spid="_x0000_s1038" type="#_x0000_t202" style="width:316.85pt;height:47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" fillcolor="white [3201]" stroked="f" strokeweight=".5pt">
                      <v:textbox>
                        <w:txbxContent>
                          <w:p w14:paraId="4ED5E148" w14:textId="77777777" w:rsidR="007D096B" w:rsidRPr="004E106D" w:rsidRDefault="007D096B" w:rsidP="00F753A6">
                            <w:pPr>
                              <w:pStyle w:val="Ttulo1"/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E106D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Transparencia Gubernamental</w:t>
                            </w:r>
                          </w:p>
                          <w:p w14:paraId="7E306843" w14:textId="16E035FE" w:rsidR="000B4502" w:rsidRPr="004E106D" w:rsidRDefault="00F753A6" w:rsidP="00F753A6">
                            <w:pPr>
                              <w:jc w:val="both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 w:rsidRPr="004E106D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>En de los</w:t>
                            </w:r>
                            <w:r w:rsidR="001E276A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 xml:space="preserve"> </w:t>
                            </w:r>
                            <w:r w:rsidR="001C3E4A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 xml:space="preserve">últimos dos </w:t>
                            </w:r>
                            <w:r w:rsidRPr="004E106D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>meses se han obtenido resultados por</w:t>
                            </w:r>
                            <w:r w:rsidR="001A3E96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 xml:space="preserve"> encima de </w:t>
                            </w:r>
                            <w:r w:rsidR="00201315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>los</w:t>
                            </w:r>
                            <w:r w:rsidR="00201315" w:rsidRPr="004E106D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 xml:space="preserve"> 90</w:t>
                            </w:r>
                            <w:r w:rsidRPr="004E106D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 xml:space="preserve"> puntos en cuanto al cumplimiento de la ley 200-09 y la resolución 01-2018 de la Dirección General de Ética e Integridad Gubernamental. </w:t>
                            </w:r>
                            <w:r w:rsidR="009E3383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>Mes de</w:t>
                            </w:r>
                            <w:r w:rsidR="00EA566A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 xml:space="preserve"> junio 69.5</w:t>
                            </w:r>
                            <w:r w:rsidR="009E3383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 xml:space="preserve"> julio 93 puntos y el mes de </w:t>
                            </w:r>
                            <w:r w:rsidR="00EA566A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 xml:space="preserve">agosto 97 </w:t>
                            </w:r>
                          </w:p>
                          <w:p w14:paraId="221CBBC4" w14:textId="77777777" w:rsidR="007D096B" w:rsidRPr="004E106D" w:rsidRDefault="007D096B" w:rsidP="00F753A6">
                            <w:pPr>
                              <w:pStyle w:val="Ttulo1"/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4E106D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ITICge</w:t>
                            </w:r>
                            <w:proofErr w:type="spellEnd"/>
                          </w:p>
                          <w:p w14:paraId="435C178F" w14:textId="23D9C897" w:rsidR="007D096B" w:rsidRPr="004E106D" w:rsidRDefault="007D096B" w:rsidP="00F753A6">
                            <w:pPr>
                              <w:pStyle w:val="Ttulo1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:lang w:val="es-DO"/>
                              </w:rPr>
                            </w:pPr>
                            <w:r w:rsidRPr="004E106D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 xml:space="preserve">En </w:t>
                            </w:r>
                            <w:r w:rsidR="00434E4F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 xml:space="preserve">el </w:t>
                            </w:r>
                            <w:proofErr w:type="spellStart"/>
                            <w:r w:rsidR="00434E4F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ITICge</w:t>
                            </w:r>
                            <w:proofErr w:type="spellEnd"/>
                            <w:r w:rsidR="00434E4F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 xml:space="preserve"> la </w:t>
                            </w:r>
                            <w:r w:rsidRPr="004E106D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 xml:space="preserve">institución </w:t>
                            </w:r>
                            <w:r w:rsidR="00F753A6" w:rsidRPr="004E106D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ha</w:t>
                            </w:r>
                            <w:r w:rsidRPr="004E106D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 xml:space="preserve"> alcanzado los </w:t>
                            </w:r>
                            <w:r w:rsidR="00434E4F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80</w:t>
                            </w:r>
                            <w:r w:rsidRPr="004E106D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 xml:space="preserve">.08 </w:t>
                            </w:r>
                            <w:r w:rsidR="00434E4F" w:rsidRPr="004E106D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puntos con</w:t>
                            </w:r>
                            <w:r w:rsidRPr="004E106D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 xml:space="preserve"> la </w:t>
                            </w:r>
                            <w:r w:rsidR="00434E4F" w:rsidRPr="004E106D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aprobació</w:t>
                            </w:r>
                            <w:r w:rsidR="00434E4F">
                              <w:rPr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n de una aplicación móvil desarrollada por el departamento de TIC. Actualmente estamos trabajando con la</w:t>
                            </w:r>
                            <w:r w:rsidRPr="004E106D">
                              <w:rPr>
                                <w:color w:val="000000" w:themeColor="text1"/>
                                <w:sz w:val="24"/>
                                <w:szCs w:val="24"/>
                                <w:lang w:val="es-DO" w:bidi="es-ES"/>
                              </w:rPr>
                              <w:t xml:space="preserve"> de la NORTIC A2</w:t>
                            </w:r>
                            <w:r w:rsidR="00B70D58">
                              <w:rPr>
                                <w:color w:val="000000" w:themeColor="text1"/>
                                <w:sz w:val="24"/>
                                <w:szCs w:val="24"/>
                                <w:lang w:val="es-DO" w:bidi="es-ES"/>
                              </w:rPr>
                              <w:t xml:space="preserve">, se sometio a evaluación y la OPTIC envio </w:t>
                            </w:r>
                            <w:r w:rsidR="0021229D">
                              <w:rPr>
                                <w:color w:val="000000" w:themeColor="text1"/>
                                <w:sz w:val="24"/>
                                <w:szCs w:val="24"/>
                                <w:lang w:val="es-DO" w:bidi="es-ES"/>
                              </w:rPr>
                              <w:t>nuevas observaciones a los portales institucional y transparencia para</w:t>
                            </w:r>
                            <w:r w:rsidR="00B70D58">
                              <w:rPr>
                                <w:color w:val="000000" w:themeColor="text1"/>
                                <w:sz w:val="24"/>
                                <w:szCs w:val="24"/>
                                <w:lang w:val="es-DO" w:bidi="es-ES"/>
                              </w:rPr>
                              <w:t xml:space="preserve"> corregir</w:t>
                            </w:r>
                            <w:r w:rsidR="0021229D">
                              <w:rPr>
                                <w:color w:val="000000" w:themeColor="text1"/>
                                <w:sz w:val="24"/>
                                <w:szCs w:val="24"/>
                                <w:lang w:val="es-DO" w:bidi="es-ES"/>
                              </w:rPr>
                              <w:t>.</w:t>
                            </w:r>
                          </w:p>
                          <w:p w14:paraId="3F009C1F" w14:textId="77777777" w:rsidR="007D096B" w:rsidRPr="004E106D" w:rsidRDefault="007D096B" w:rsidP="00F753A6">
                            <w:pPr>
                              <w:pStyle w:val="Ttulo1"/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</w:pPr>
                            <w:r w:rsidRPr="004E106D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es-ES"/>
                              </w:rPr>
                              <w:t>Certificaciones NORTIC</w:t>
                            </w:r>
                          </w:p>
                          <w:p w14:paraId="15721C91" w14:textId="77777777" w:rsidR="007D096B" w:rsidRPr="004E106D" w:rsidRDefault="007D096B" w:rsidP="00F753A6">
                            <w:pPr>
                              <w:jc w:val="both"/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</w:pPr>
                            <w:r w:rsidRPr="004E106D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bidi="es-ES"/>
                              </w:rPr>
                              <w:t>A la fecha la Biblioteca Nacional Pedro Henríquez Ureña cuanta con dos Certificaciones de las 6 NORTIC que son certificables, más abajo se estará detallando los avances en cuanto al cumplimento de cada norma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FB6393" w14:paraId="40927F2A" w14:textId="77777777" w:rsidTr="00515218">
        <w:trPr>
          <w:trHeight w:val="2727"/>
        </w:trPr>
        <w:tc>
          <w:tcPr>
            <w:tcW w:w="12180" w:type="dxa"/>
            <w:gridSpan w:val="3"/>
            <w:vAlign w:val="center"/>
          </w:tcPr>
          <w:p w14:paraId="19CABD98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11D83B73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2F6D6C57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13E21CFA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647E4E5A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5C90C0FD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38489223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531B1597" w14:textId="77777777" w:rsidR="007D096B" w:rsidRDefault="004E106D" w:rsidP="004E106D">
            <w:pPr>
              <w:ind w:left="720" w:right="1335"/>
              <w:jc w:val="right"/>
              <w:rPr>
                <w:lang w:bidi="es-ES"/>
              </w:rPr>
            </w:pPr>
            <w:r>
              <w:rPr>
                <w:noProof/>
                <w:lang w:bidi="es-ES"/>
              </w:rPr>
              <w:t>Página 2</w:t>
            </w:r>
          </w:p>
          <w:p w14:paraId="511829A1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2701F548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112BA54C" w14:textId="77777777" w:rsidR="007D096B" w:rsidRPr="004E106D" w:rsidRDefault="007D096B" w:rsidP="004E106D">
            <w:pPr>
              <w:ind w:left="720" w:right="1335"/>
              <w:jc w:val="both"/>
              <w:rPr>
                <w:b/>
                <w:bCs/>
                <w:lang w:bidi="es-ES"/>
              </w:rPr>
            </w:pPr>
            <w:r w:rsidRPr="004E106D">
              <w:rPr>
                <w:b/>
                <w:bCs/>
                <w:lang w:bidi="es-ES"/>
              </w:rPr>
              <w:t>Transparencia Gubernamental</w:t>
            </w:r>
          </w:p>
          <w:p w14:paraId="52711BCA" w14:textId="74544ED9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 xml:space="preserve">El portal de trasparencia se ha adaptado a los requerimientos de la Dirección General de Ética e Integridad Gubernamental DIGEIG. En el mes de </w:t>
            </w:r>
            <w:r w:rsidR="00107A1C">
              <w:rPr>
                <w:lang w:bidi="es-ES"/>
              </w:rPr>
              <w:t>agosto</w:t>
            </w:r>
            <w:r>
              <w:rPr>
                <w:lang w:bidi="es-ES"/>
              </w:rPr>
              <w:t xml:space="preserve"> alcanzamos una puntuación de </w:t>
            </w:r>
            <w:r w:rsidR="00667BAB">
              <w:rPr>
                <w:lang w:bidi="es-ES"/>
              </w:rPr>
              <w:t>97</w:t>
            </w:r>
            <w:r>
              <w:rPr>
                <w:lang w:bidi="es-ES"/>
              </w:rPr>
              <w:t xml:space="preserve"> puntos. A continuación, un desglose </w:t>
            </w:r>
          </w:p>
          <w:p w14:paraId="584403A6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 xml:space="preserve"> Detalles puntuación</w:t>
            </w:r>
            <w:r>
              <w:rPr>
                <w:lang w:bidi="es-ES"/>
              </w:rPr>
              <w:tab/>
              <w:t>Puntuación</w:t>
            </w:r>
          </w:p>
          <w:p w14:paraId="444CED64" w14:textId="38D3A8DF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>Primer Nivel</w:t>
            </w:r>
            <w:r>
              <w:rPr>
                <w:lang w:bidi="es-ES"/>
              </w:rPr>
              <w:tab/>
            </w:r>
            <w:r w:rsidR="00DC3398">
              <w:rPr>
                <w:lang w:bidi="es-ES"/>
              </w:rPr>
              <w:t>22/23</w:t>
            </w:r>
          </w:p>
          <w:p w14:paraId="563BF95B" w14:textId="4520A672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>Segundo Nivel</w:t>
            </w:r>
            <w:r>
              <w:rPr>
                <w:lang w:bidi="es-ES"/>
              </w:rPr>
              <w:tab/>
            </w:r>
            <w:r w:rsidR="00DC3398">
              <w:rPr>
                <w:lang w:bidi="es-ES"/>
              </w:rPr>
              <w:t>55/57</w:t>
            </w:r>
          </w:p>
          <w:p w14:paraId="55DA04B4" w14:textId="13308244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>SAIP</w:t>
            </w:r>
            <w:r>
              <w:rPr>
                <w:lang w:bidi="es-ES"/>
              </w:rPr>
              <w:tab/>
            </w:r>
            <w:r w:rsidR="00DC3398">
              <w:rPr>
                <w:lang w:bidi="es-ES"/>
              </w:rPr>
              <w:t>15</w:t>
            </w:r>
            <w:r w:rsidR="00595769">
              <w:rPr>
                <w:lang w:bidi="es-ES"/>
              </w:rPr>
              <w:t>/15</w:t>
            </w:r>
          </w:p>
          <w:p w14:paraId="27F355C4" w14:textId="3B462E9A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>Datos Abiertos</w:t>
            </w:r>
            <w:r>
              <w:rPr>
                <w:lang w:bidi="es-ES"/>
              </w:rPr>
              <w:tab/>
              <w:t>5</w:t>
            </w:r>
            <w:r w:rsidR="00595769">
              <w:rPr>
                <w:lang w:bidi="es-ES"/>
              </w:rPr>
              <w:t>/5</w:t>
            </w:r>
          </w:p>
          <w:p w14:paraId="3D2E1B04" w14:textId="6E7D6AA0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 xml:space="preserve">Calificación Total </w:t>
            </w:r>
            <w:r>
              <w:rPr>
                <w:lang w:bidi="es-ES"/>
              </w:rPr>
              <w:tab/>
            </w:r>
            <w:r w:rsidR="00DC3398">
              <w:rPr>
                <w:lang w:bidi="es-ES"/>
              </w:rPr>
              <w:t>97</w:t>
            </w:r>
          </w:p>
          <w:p w14:paraId="71A8B33D" w14:textId="77777777" w:rsidR="00125313" w:rsidRDefault="00125313" w:rsidP="004E106D">
            <w:pPr>
              <w:ind w:left="720" w:right="1335"/>
              <w:jc w:val="both"/>
              <w:rPr>
                <w:lang w:bidi="es-ES"/>
              </w:rPr>
            </w:pPr>
          </w:p>
          <w:p w14:paraId="2CCF47FD" w14:textId="114DB797" w:rsidR="007D096B" w:rsidRDefault="00125313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>Los puntos faltantes para alcanzar los 100</w:t>
            </w:r>
            <w:r w:rsidR="00F25681">
              <w:rPr>
                <w:lang w:bidi="es-ES"/>
              </w:rPr>
              <w:t xml:space="preserve">, se encuentran en compras menores por un proceso que fue eliminado del portal transaccional y que aparecía en el portal de transparencia el cual fue corregido y aun así no nos dieron los </w:t>
            </w:r>
            <w:r w:rsidR="00395817">
              <w:rPr>
                <w:lang w:bidi="es-ES"/>
              </w:rPr>
              <w:t xml:space="preserve">2 punto correspondientes. </w:t>
            </w:r>
            <w:r w:rsidR="0023167E">
              <w:rPr>
                <w:lang w:bidi="es-ES"/>
              </w:rPr>
              <w:t>Y el punto restan corresponde a la NORTIC A2 la cual se esta trabajando con la OPTIC</w:t>
            </w:r>
            <w:r w:rsidR="00595769">
              <w:rPr>
                <w:lang w:bidi="es-ES"/>
              </w:rPr>
              <w:t>.</w:t>
            </w:r>
          </w:p>
          <w:p w14:paraId="325D6874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447CEE7A" w14:textId="77777777" w:rsidR="007D096B" w:rsidRPr="004E106D" w:rsidRDefault="007D096B" w:rsidP="004E106D">
            <w:pPr>
              <w:ind w:left="720" w:right="1335"/>
              <w:jc w:val="both"/>
              <w:rPr>
                <w:b/>
                <w:bCs/>
                <w:lang w:bidi="es-ES"/>
              </w:rPr>
            </w:pPr>
            <w:proofErr w:type="spellStart"/>
            <w:r w:rsidRPr="004E106D">
              <w:rPr>
                <w:b/>
                <w:bCs/>
                <w:lang w:bidi="es-ES"/>
              </w:rPr>
              <w:t>ITICge</w:t>
            </w:r>
            <w:proofErr w:type="spellEnd"/>
          </w:p>
          <w:p w14:paraId="07D58AFA" w14:textId="53D41A07" w:rsidR="007D096B" w:rsidRDefault="004D54D9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 xml:space="preserve">En </w:t>
            </w:r>
            <w:proofErr w:type="spellStart"/>
            <w:r>
              <w:rPr>
                <w:lang w:bidi="es-ES"/>
              </w:rPr>
              <w:t>ITICge</w:t>
            </w:r>
            <w:proofErr w:type="spellEnd"/>
            <w:r w:rsidR="007D096B">
              <w:rPr>
                <w:lang w:bidi="es-ES"/>
              </w:rPr>
              <w:t xml:space="preserve"> ha alcanzado los </w:t>
            </w:r>
            <w:r w:rsidR="00595769">
              <w:rPr>
                <w:lang w:bidi="es-ES"/>
              </w:rPr>
              <w:t>80.08</w:t>
            </w:r>
            <w:r w:rsidR="007D096B">
              <w:rPr>
                <w:lang w:bidi="es-ES"/>
              </w:rPr>
              <w:t xml:space="preserve"> </w:t>
            </w:r>
            <w:r w:rsidR="00487572">
              <w:rPr>
                <w:lang w:bidi="es-ES"/>
              </w:rPr>
              <w:t xml:space="preserve">puntos </w:t>
            </w:r>
            <w:r w:rsidR="00023418">
              <w:rPr>
                <w:lang w:bidi="es-ES"/>
              </w:rPr>
              <w:t>con una aplicación móvil que se está desarrollando en el departamento de TIC.</w:t>
            </w:r>
            <w:r w:rsidR="00023418">
              <w:rPr>
                <w:lang w:bidi="es-ES"/>
              </w:rPr>
              <w:t xml:space="preserve"> </w:t>
            </w:r>
            <w:r w:rsidR="007D096B">
              <w:rPr>
                <w:lang w:bidi="es-ES"/>
              </w:rPr>
              <w:t xml:space="preserve"> </w:t>
            </w:r>
            <w:r w:rsidR="00487572">
              <w:rPr>
                <w:lang w:bidi="es-ES"/>
              </w:rPr>
              <w:t xml:space="preserve">Se están corrigiendo </w:t>
            </w:r>
            <w:r>
              <w:rPr>
                <w:lang w:bidi="es-ES"/>
              </w:rPr>
              <w:t xml:space="preserve">nuevas observaciones a la </w:t>
            </w:r>
            <w:r w:rsidR="007D096B">
              <w:rPr>
                <w:lang w:bidi="es-ES"/>
              </w:rPr>
              <w:t xml:space="preserve">NORTIC A2 </w:t>
            </w:r>
            <w:r>
              <w:rPr>
                <w:lang w:bidi="es-ES"/>
              </w:rPr>
              <w:t>por parte de la OPTIC.</w:t>
            </w:r>
            <w:r w:rsidR="007D096B">
              <w:rPr>
                <w:lang w:bidi="es-ES"/>
              </w:rPr>
              <w:t xml:space="preserve"> </w:t>
            </w:r>
          </w:p>
          <w:p w14:paraId="26414554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>Certificaciones NORTIC</w:t>
            </w:r>
          </w:p>
          <w:p w14:paraId="310D7D4F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 w:rsidRPr="004E106D">
              <w:rPr>
                <w:b/>
                <w:bCs/>
                <w:lang w:bidi="es-ES"/>
              </w:rPr>
              <w:t>La NORTIC A1-1:2014</w:t>
            </w:r>
            <w:r>
              <w:rPr>
                <w:lang w:bidi="es-ES"/>
              </w:rPr>
              <w:t xml:space="preserve"> es la norma sobre uso e implementación de Tecnologías de la Información y Comunicación en el Estado Dominicano. Se están creando documentos de control para el cumplimiento de esta norma, los cuales se le estarán remitiendo </w:t>
            </w:r>
            <w:r w:rsidR="004E106D">
              <w:rPr>
                <w:lang w:bidi="es-ES"/>
              </w:rPr>
              <w:t>más</w:t>
            </w:r>
            <w:r>
              <w:rPr>
                <w:lang w:bidi="es-ES"/>
              </w:rPr>
              <w:t xml:space="preserve"> adelante para su aprobación y conocimiento a la máxima autoridad de la Biblioteca Nacional, así como la solicitud de creación del Comité de Continuidad (CONTI) </w:t>
            </w:r>
          </w:p>
          <w:p w14:paraId="6D8D18B6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 w:rsidRPr="004E106D">
              <w:rPr>
                <w:b/>
                <w:bCs/>
                <w:lang w:bidi="es-ES"/>
              </w:rPr>
              <w:t>La NORTIC A2</w:t>
            </w:r>
            <w:r>
              <w:rPr>
                <w:lang w:bidi="es-ES"/>
              </w:rPr>
              <w:t xml:space="preserve"> es la norma que pauta las directrices y recomendaciones para la normalización de los portales del Gobierno Dominicano, logrando la homogeneidad en los medios web del Estado. </w:t>
            </w:r>
            <w:r w:rsidR="004E106D">
              <w:rPr>
                <w:lang w:bidi="es-ES"/>
              </w:rPr>
              <w:t>Actualmente</w:t>
            </w:r>
            <w:r>
              <w:rPr>
                <w:lang w:bidi="es-ES"/>
              </w:rPr>
              <w:t xml:space="preserve"> estamos readecuando el portal para en las próximas semanas someter nueva vez a la OPTIC para fines de aprobación.</w:t>
            </w:r>
          </w:p>
          <w:p w14:paraId="58F9F63A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0867EF82" w14:textId="77777777" w:rsidR="004E106D" w:rsidRDefault="004E106D" w:rsidP="004E106D">
            <w:pPr>
              <w:ind w:left="720" w:right="1335"/>
              <w:jc w:val="both"/>
              <w:rPr>
                <w:lang w:bidi="es-ES"/>
              </w:rPr>
            </w:pPr>
            <w:r w:rsidRPr="004E106D">
              <w:rPr>
                <w:b/>
                <w:bCs/>
                <w:lang w:bidi="es-ES"/>
              </w:rPr>
              <w:t>La NORTIC A3</w:t>
            </w:r>
            <w:r>
              <w:rPr>
                <w:lang w:bidi="es-ES"/>
              </w:rPr>
              <w:t xml:space="preserve"> es la norma que establece las pautas necesarias para la correcta implementación de Datos Abiertos en el Estado Dominicano. La misma esta activa.</w:t>
            </w:r>
          </w:p>
          <w:p w14:paraId="165BF8F0" w14:textId="77777777" w:rsidR="004E106D" w:rsidRDefault="004E106D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 xml:space="preserve">Entidad: Portal de Datos Abiertos </w:t>
            </w:r>
          </w:p>
          <w:p w14:paraId="6169D731" w14:textId="77777777" w:rsidR="004E106D" w:rsidRDefault="004E106D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>NIU: 18024-01-A314089</w:t>
            </w:r>
          </w:p>
          <w:p w14:paraId="347161FF" w14:textId="77777777" w:rsidR="004E106D" w:rsidRDefault="004E106D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 xml:space="preserve">Fecha de certificación: </w:t>
            </w:r>
            <w:proofErr w:type="gramStart"/>
            <w:r>
              <w:rPr>
                <w:lang w:bidi="es-ES"/>
              </w:rPr>
              <w:t>Viernes</w:t>
            </w:r>
            <w:proofErr w:type="gramEnd"/>
            <w:r>
              <w:rPr>
                <w:lang w:bidi="es-ES"/>
              </w:rPr>
              <w:t>, 19 Octubre 2018</w:t>
            </w:r>
          </w:p>
          <w:p w14:paraId="7CC93C64" w14:textId="77777777" w:rsidR="004E106D" w:rsidRDefault="004E106D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 xml:space="preserve">Fecha de caducidad de certificación: </w:t>
            </w:r>
            <w:proofErr w:type="gramStart"/>
            <w:r>
              <w:rPr>
                <w:lang w:bidi="es-ES"/>
              </w:rPr>
              <w:t>Lunes</w:t>
            </w:r>
            <w:proofErr w:type="gramEnd"/>
            <w:r>
              <w:rPr>
                <w:lang w:bidi="es-ES"/>
              </w:rPr>
              <w:t>, 19 Octubre 2020</w:t>
            </w:r>
          </w:p>
          <w:p w14:paraId="4F1EB07A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676524BD" w14:textId="77777777" w:rsidR="007D096B" w:rsidRDefault="004E106D" w:rsidP="004E106D">
            <w:pPr>
              <w:ind w:right="1335"/>
              <w:jc w:val="right"/>
              <w:rPr>
                <w:lang w:bidi="es-ES"/>
              </w:rPr>
            </w:pPr>
            <w:r>
              <w:rPr>
                <w:lang w:bidi="es-ES"/>
              </w:rPr>
              <w:t xml:space="preserve">  </w:t>
            </w:r>
            <w:r w:rsidR="007D096B">
              <w:rPr>
                <w:lang w:bidi="es-ES"/>
              </w:rPr>
              <w:t xml:space="preserve">Página </w:t>
            </w:r>
            <w:r>
              <w:rPr>
                <w:lang w:bidi="es-ES"/>
              </w:rPr>
              <w:t>3</w:t>
            </w:r>
          </w:p>
          <w:p w14:paraId="2E3F607F" w14:textId="77777777" w:rsidR="004E106D" w:rsidRDefault="004E106D" w:rsidP="004E106D">
            <w:pPr>
              <w:ind w:left="720" w:right="1335"/>
              <w:jc w:val="both"/>
              <w:rPr>
                <w:lang w:bidi="es-ES"/>
              </w:rPr>
            </w:pPr>
          </w:p>
          <w:p w14:paraId="5065A8F3" w14:textId="77777777" w:rsidR="004E106D" w:rsidRDefault="004E106D" w:rsidP="004E106D">
            <w:pPr>
              <w:ind w:left="720" w:right="1335"/>
              <w:jc w:val="both"/>
              <w:rPr>
                <w:lang w:bidi="es-ES"/>
              </w:rPr>
            </w:pPr>
          </w:p>
          <w:p w14:paraId="670F50AF" w14:textId="77777777" w:rsidR="004E106D" w:rsidRDefault="004E106D" w:rsidP="004E106D">
            <w:pPr>
              <w:ind w:left="720" w:right="1335"/>
              <w:jc w:val="both"/>
              <w:rPr>
                <w:b/>
                <w:bCs/>
                <w:lang w:bidi="es-ES"/>
              </w:rPr>
            </w:pPr>
          </w:p>
          <w:p w14:paraId="466AE22D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7D13C39B" w14:textId="77777777" w:rsidR="00930111" w:rsidRDefault="00930111" w:rsidP="004E106D">
            <w:pPr>
              <w:ind w:left="720" w:right="1335"/>
              <w:jc w:val="both"/>
              <w:rPr>
                <w:b/>
                <w:bCs/>
                <w:lang w:bidi="es-ES"/>
              </w:rPr>
            </w:pPr>
          </w:p>
          <w:p w14:paraId="21A291DB" w14:textId="77777777" w:rsidR="00930111" w:rsidRDefault="00930111" w:rsidP="004E106D">
            <w:pPr>
              <w:ind w:left="720" w:right="1335"/>
              <w:jc w:val="both"/>
              <w:rPr>
                <w:b/>
                <w:bCs/>
                <w:lang w:bidi="es-ES"/>
              </w:rPr>
            </w:pPr>
          </w:p>
          <w:p w14:paraId="59D54BA1" w14:textId="77777777" w:rsidR="00930111" w:rsidRDefault="00930111" w:rsidP="004E106D">
            <w:pPr>
              <w:ind w:left="720" w:right="1335"/>
              <w:jc w:val="both"/>
              <w:rPr>
                <w:b/>
                <w:bCs/>
                <w:lang w:bidi="es-ES"/>
              </w:rPr>
            </w:pPr>
          </w:p>
          <w:p w14:paraId="0D73B50A" w14:textId="74C2376D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 w:rsidRPr="004E106D">
              <w:rPr>
                <w:b/>
                <w:bCs/>
                <w:lang w:bidi="es-ES"/>
              </w:rPr>
              <w:lastRenderedPageBreak/>
              <w:t>La NORTIC E1</w:t>
            </w:r>
            <w:r>
              <w:rPr>
                <w:lang w:bidi="es-ES"/>
              </w:rPr>
              <w:t xml:space="preserve"> establece las directrices que deben seguir los organismos gubernamentales para establecer una correcta comunicación con el ciudadano por medio de las redes sociales.</w:t>
            </w:r>
          </w:p>
          <w:p w14:paraId="2AF4E832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>La misma esta activa.</w:t>
            </w:r>
          </w:p>
          <w:p w14:paraId="107C9C69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>Entidad: Organismo Gubernamental</w:t>
            </w:r>
          </w:p>
          <w:p w14:paraId="17891E3F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>NIU: 18024-01-E114118</w:t>
            </w:r>
          </w:p>
          <w:p w14:paraId="025A0FE9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 xml:space="preserve">Fecha de certificación: </w:t>
            </w:r>
            <w:r w:rsidR="004E106D">
              <w:rPr>
                <w:lang w:bidi="es-ES"/>
              </w:rPr>
              <w:t>martes</w:t>
            </w:r>
            <w:r>
              <w:rPr>
                <w:lang w:bidi="es-ES"/>
              </w:rPr>
              <w:t xml:space="preserve">, 04 </w:t>
            </w:r>
            <w:proofErr w:type="gramStart"/>
            <w:r>
              <w:rPr>
                <w:lang w:bidi="es-ES"/>
              </w:rPr>
              <w:t>Diciembre</w:t>
            </w:r>
            <w:proofErr w:type="gramEnd"/>
            <w:r>
              <w:rPr>
                <w:lang w:bidi="es-ES"/>
              </w:rPr>
              <w:t xml:space="preserve"> 2018</w:t>
            </w:r>
          </w:p>
          <w:p w14:paraId="542119E3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 xml:space="preserve">Fecha de caducidad de certificación: </w:t>
            </w:r>
            <w:r w:rsidR="004E106D">
              <w:rPr>
                <w:lang w:bidi="es-ES"/>
              </w:rPr>
              <w:t>viernes</w:t>
            </w:r>
            <w:r>
              <w:rPr>
                <w:lang w:bidi="es-ES"/>
              </w:rPr>
              <w:t xml:space="preserve">, 04 </w:t>
            </w:r>
            <w:proofErr w:type="gramStart"/>
            <w:r>
              <w:rPr>
                <w:lang w:bidi="es-ES"/>
              </w:rPr>
              <w:t>Diciembre</w:t>
            </w:r>
            <w:proofErr w:type="gramEnd"/>
            <w:r>
              <w:rPr>
                <w:lang w:bidi="es-ES"/>
              </w:rPr>
              <w:t xml:space="preserve"> 2020</w:t>
            </w:r>
          </w:p>
          <w:p w14:paraId="14EAF4CF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14BE5D6D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 w:rsidRPr="004E106D">
              <w:rPr>
                <w:b/>
                <w:bCs/>
                <w:lang w:bidi="es-ES"/>
              </w:rPr>
              <w:t>La NORTIC A4</w:t>
            </w:r>
            <w:r>
              <w:rPr>
                <w:lang w:bidi="es-ES"/>
              </w:rPr>
              <w:t xml:space="preserve"> establece las directrices que deben seguir los organismos a fin de lograr interoperar con organismos del Estado Dominicano, permitiendo así el intercambio de información de una manera efectiva.</w:t>
            </w:r>
          </w:p>
          <w:p w14:paraId="6612E939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>
              <w:rPr>
                <w:lang w:bidi="es-ES"/>
              </w:rPr>
              <w:t xml:space="preserve">En estos momentos nos </w:t>
            </w:r>
            <w:r w:rsidR="004E106D">
              <w:rPr>
                <w:lang w:bidi="es-ES"/>
              </w:rPr>
              <w:t>encontramos</w:t>
            </w:r>
            <w:r>
              <w:rPr>
                <w:lang w:bidi="es-ES"/>
              </w:rPr>
              <w:t xml:space="preserve"> evaluando un borrador de acuerdo de legal entre el Archivo General de la Nación y la Biblioteca Nacional con el cual se </w:t>
            </w:r>
            <w:r w:rsidR="004E106D">
              <w:rPr>
                <w:lang w:bidi="es-ES"/>
              </w:rPr>
              <w:t>estarán</w:t>
            </w:r>
            <w:r>
              <w:rPr>
                <w:lang w:bidi="es-ES"/>
              </w:rPr>
              <w:t xml:space="preserve"> dando los primeros para para lograr el cumplimiento de esta norma, actualmente </w:t>
            </w:r>
            <w:r w:rsidR="004E106D">
              <w:rPr>
                <w:lang w:bidi="es-ES"/>
              </w:rPr>
              <w:t>está</w:t>
            </w:r>
            <w:r>
              <w:rPr>
                <w:lang w:bidi="es-ES"/>
              </w:rPr>
              <w:t xml:space="preserve"> en manos de ambos incumbentes de ponerse de acuerdo para la firma </w:t>
            </w:r>
            <w:proofErr w:type="gramStart"/>
            <w:r>
              <w:rPr>
                <w:lang w:bidi="es-ES"/>
              </w:rPr>
              <w:t xml:space="preserve">del </w:t>
            </w:r>
            <w:r w:rsidR="004E106D">
              <w:rPr>
                <w:lang w:bidi="es-ES"/>
              </w:rPr>
              <w:t>mismo</w:t>
            </w:r>
            <w:proofErr w:type="gramEnd"/>
            <w:r w:rsidR="004E106D">
              <w:rPr>
                <w:lang w:bidi="es-ES"/>
              </w:rPr>
              <w:t>,</w:t>
            </w:r>
            <w:r>
              <w:rPr>
                <w:lang w:bidi="es-ES"/>
              </w:rPr>
              <w:t xml:space="preserve"> así como para la autorización de iniciar los procesos de estandarización entre ambos departamentos de Tecnología.</w:t>
            </w:r>
          </w:p>
          <w:p w14:paraId="7E8A2C9C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15DE5502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 w:rsidRPr="004E106D">
              <w:rPr>
                <w:b/>
                <w:bCs/>
                <w:lang w:bidi="es-ES"/>
              </w:rPr>
              <w:t>La NORTIC A5</w:t>
            </w:r>
            <w:r>
              <w:rPr>
                <w:lang w:bidi="es-ES"/>
              </w:rPr>
              <w:t xml:space="preserve"> establece las directrices que deben seguir los organismos del Estado a fin de presentar y brindar servicios de calidad al ciudadano. Se </w:t>
            </w:r>
            <w:r w:rsidR="004E106D">
              <w:rPr>
                <w:lang w:bidi="es-ES"/>
              </w:rPr>
              <w:t>está</w:t>
            </w:r>
            <w:r>
              <w:rPr>
                <w:lang w:bidi="es-ES"/>
              </w:rPr>
              <w:t xml:space="preserve"> realizando un catálogo de servicios el cual es la base para el cumplimento de dicha norma, en las próximas semanas se estará enviando a la OPTIC para aprobación del catálogo y continuar con las demás exigencias de la norma.</w:t>
            </w:r>
          </w:p>
          <w:p w14:paraId="0D6FFCC8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 w:rsidRPr="004E106D">
              <w:rPr>
                <w:b/>
                <w:bCs/>
                <w:lang w:bidi="es-ES"/>
              </w:rPr>
              <w:t>La NORTIC A6-1:2016</w:t>
            </w:r>
            <w:r>
              <w:rPr>
                <w:lang w:bidi="es-ES"/>
              </w:rPr>
              <w:t xml:space="preserve"> Norma sobre el Desarrollo y Gestión del Software en el Estado Dominicano. Esta norma </w:t>
            </w:r>
            <w:r w:rsidR="004E106D">
              <w:rPr>
                <w:lang w:bidi="es-ES"/>
              </w:rPr>
              <w:t>está</w:t>
            </w:r>
            <w:r>
              <w:rPr>
                <w:lang w:bidi="es-ES"/>
              </w:rPr>
              <w:t xml:space="preserve"> pendiente completar las anteriores.</w:t>
            </w:r>
          </w:p>
          <w:p w14:paraId="1C4129F9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  <w:r w:rsidRPr="004E106D">
              <w:rPr>
                <w:b/>
                <w:bCs/>
                <w:lang w:bidi="es-ES"/>
              </w:rPr>
              <w:t>La NORTIC A7-1:2016</w:t>
            </w:r>
            <w:r>
              <w:rPr>
                <w:lang w:bidi="es-ES"/>
              </w:rPr>
              <w:t xml:space="preserve"> Norma para la Seguridad de las Tecnologías de la Información y Comunicación en el Estado Dominicano. Esta norma </w:t>
            </w:r>
            <w:r w:rsidR="004E106D">
              <w:rPr>
                <w:lang w:bidi="es-ES"/>
              </w:rPr>
              <w:t>está</w:t>
            </w:r>
            <w:r>
              <w:rPr>
                <w:lang w:bidi="es-ES"/>
              </w:rPr>
              <w:t xml:space="preserve"> pendiente completar las anteriores.</w:t>
            </w:r>
          </w:p>
          <w:p w14:paraId="0AF3FA78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4CDC8C3C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43FCADF1" w14:textId="77777777" w:rsidR="007D096B" w:rsidRDefault="007D096B" w:rsidP="004E106D">
            <w:pPr>
              <w:ind w:left="720" w:right="1335"/>
              <w:jc w:val="both"/>
              <w:rPr>
                <w:lang w:bidi="es-ES"/>
              </w:rPr>
            </w:pPr>
          </w:p>
          <w:p w14:paraId="4FA9CFB7" w14:textId="77777777" w:rsidR="000B4502" w:rsidRPr="000B4502" w:rsidRDefault="000B4502" w:rsidP="004E106D">
            <w:pPr>
              <w:ind w:left="720" w:right="1335"/>
              <w:jc w:val="both"/>
            </w:pPr>
          </w:p>
        </w:tc>
      </w:tr>
      <w:tr w:rsidR="00FB6393" w14:paraId="64099BBA" w14:textId="77777777" w:rsidTr="00A1111B">
        <w:trPr>
          <w:trHeight w:val="630"/>
        </w:trPr>
        <w:tc>
          <w:tcPr>
            <w:tcW w:w="12180" w:type="dxa"/>
            <w:gridSpan w:val="3"/>
            <w:vAlign w:val="bottom"/>
          </w:tcPr>
          <w:p w14:paraId="486ADE91" w14:textId="1C1EABC9" w:rsidR="0035284D" w:rsidRDefault="0035284D" w:rsidP="0035284D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 xml:space="preserve">      Juan José Díaz </w:t>
            </w:r>
            <w:proofErr w:type="spellStart"/>
            <w:r>
              <w:rPr>
                <w:b/>
                <w:sz w:val="24"/>
                <w:szCs w:val="24"/>
              </w:rPr>
              <w:t>Nerio</w:t>
            </w:r>
            <w:proofErr w:type="spellEnd"/>
          </w:p>
          <w:p w14:paraId="46E940CF" w14:textId="5DDF406A" w:rsidR="0035284D" w:rsidRDefault="0035284D" w:rsidP="0035284D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Pr="004512BD">
              <w:rPr>
                <w:sz w:val="24"/>
                <w:szCs w:val="24"/>
              </w:rPr>
              <w:t>Encargado departamento de TIC</w:t>
            </w:r>
            <w:r>
              <w:rPr>
                <w:sz w:val="24"/>
                <w:szCs w:val="24"/>
              </w:rPr>
              <w:t>.</w:t>
            </w:r>
          </w:p>
          <w:p w14:paraId="58B714EC" w14:textId="55549DE2" w:rsidR="00696CB3" w:rsidRPr="00D42524" w:rsidRDefault="00696CB3" w:rsidP="0035284D">
            <w:pPr>
              <w:spacing w:after="0"/>
              <w:rPr>
                <w:sz w:val="24"/>
                <w:szCs w:val="24"/>
                <w:lang w:val="es-DO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D42524">
              <w:rPr>
                <w:sz w:val="24"/>
                <w:szCs w:val="24"/>
              </w:rPr>
              <w:t xml:space="preserve">Coordinador comité de </w:t>
            </w:r>
            <w:proofErr w:type="spellStart"/>
            <w:r w:rsidR="00D42524">
              <w:rPr>
                <w:sz w:val="24"/>
                <w:szCs w:val="24"/>
              </w:rPr>
              <w:t>Administrac</w:t>
            </w:r>
            <w:proofErr w:type="spellEnd"/>
            <w:r w:rsidR="00D42524">
              <w:rPr>
                <w:sz w:val="24"/>
                <w:szCs w:val="24"/>
                <w:lang w:val="es-DO"/>
              </w:rPr>
              <w:t>ión de medios Web</w:t>
            </w:r>
          </w:p>
          <w:p w14:paraId="17A58D36" w14:textId="77777777" w:rsidR="001439FB" w:rsidRDefault="001439FB" w:rsidP="0081425F">
            <w:pPr>
              <w:ind w:left="720" w:right="1875"/>
              <w:jc w:val="right"/>
              <w:rPr>
                <w:noProof/>
                <w:lang w:bidi="es-ES"/>
              </w:rPr>
            </w:pPr>
          </w:p>
          <w:p w14:paraId="05C93367" w14:textId="77777777" w:rsidR="001439FB" w:rsidRDefault="001439FB" w:rsidP="0081425F">
            <w:pPr>
              <w:ind w:left="720" w:right="1875"/>
              <w:jc w:val="right"/>
              <w:rPr>
                <w:noProof/>
                <w:lang w:bidi="es-ES"/>
              </w:rPr>
            </w:pPr>
          </w:p>
          <w:p w14:paraId="4F25465F" w14:textId="45270A76" w:rsidR="00A1111B" w:rsidRDefault="00A1111B" w:rsidP="0081425F">
            <w:pPr>
              <w:ind w:left="720" w:right="1875"/>
              <w:jc w:val="right"/>
              <w:rPr>
                <w:noProof/>
              </w:rPr>
            </w:pPr>
            <w:r>
              <w:rPr>
                <w:noProof/>
                <w:lang w:bidi="es-ES"/>
              </w:rPr>
              <w:t xml:space="preserve">Página </w:t>
            </w:r>
            <w:r w:rsidR="004E106D">
              <w:rPr>
                <w:noProof/>
                <w:lang w:bidi="es-ES"/>
              </w:rPr>
              <w:t>4</w:t>
            </w:r>
          </w:p>
        </w:tc>
      </w:tr>
    </w:tbl>
    <w:p w14:paraId="5FA81A04" w14:textId="77777777" w:rsidR="00392FA9" w:rsidRDefault="00392FA9" w:rsidP="00D42524"/>
    <w:sectPr w:rsidR="00392FA9" w:rsidSect="0081425F">
      <w:pgSz w:w="11906" w:h="16838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AB6809"/>
    <w:multiLevelType w:val="multilevel"/>
    <w:tmpl w:val="F7E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A1B8A"/>
    <w:multiLevelType w:val="multilevel"/>
    <w:tmpl w:val="66B21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8"/>
  <w:proofState w:spelling="clean" w:grammar="clean"/>
  <w:attachedTemplate r:id="rId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96B"/>
    <w:rsid w:val="00021C04"/>
    <w:rsid w:val="00023418"/>
    <w:rsid w:val="00056A54"/>
    <w:rsid w:val="000B4502"/>
    <w:rsid w:val="001069CD"/>
    <w:rsid w:val="00107A1C"/>
    <w:rsid w:val="00125313"/>
    <w:rsid w:val="001439FB"/>
    <w:rsid w:val="001631B2"/>
    <w:rsid w:val="001A3E96"/>
    <w:rsid w:val="001C3E4A"/>
    <w:rsid w:val="001E276A"/>
    <w:rsid w:val="00201315"/>
    <w:rsid w:val="0021229D"/>
    <w:rsid w:val="0023167E"/>
    <w:rsid w:val="002440DD"/>
    <w:rsid w:val="0035284D"/>
    <w:rsid w:val="00386C4C"/>
    <w:rsid w:val="00392FA9"/>
    <w:rsid w:val="00395817"/>
    <w:rsid w:val="00434E4F"/>
    <w:rsid w:val="00487572"/>
    <w:rsid w:val="004A20CF"/>
    <w:rsid w:val="004D54D9"/>
    <w:rsid w:val="004E106D"/>
    <w:rsid w:val="00515218"/>
    <w:rsid w:val="00572A71"/>
    <w:rsid w:val="00595769"/>
    <w:rsid w:val="005C4375"/>
    <w:rsid w:val="00632E8D"/>
    <w:rsid w:val="00667BAB"/>
    <w:rsid w:val="00696CB3"/>
    <w:rsid w:val="007A0EA4"/>
    <w:rsid w:val="007D096B"/>
    <w:rsid w:val="0081425F"/>
    <w:rsid w:val="0087287F"/>
    <w:rsid w:val="008C231E"/>
    <w:rsid w:val="00930111"/>
    <w:rsid w:val="009E3383"/>
    <w:rsid w:val="00A1111B"/>
    <w:rsid w:val="00A641A0"/>
    <w:rsid w:val="00B70D58"/>
    <w:rsid w:val="00D42524"/>
    <w:rsid w:val="00D76AB2"/>
    <w:rsid w:val="00DC3398"/>
    <w:rsid w:val="00DE66EF"/>
    <w:rsid w:val="00E66358"/>
    <w:rsid w:val="00EA566A"/>
    <w:rsid w:val="00F25681"/>
    <w:rsid w:val="00F753A6"/>
    <w:rsid w:val="00FB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2403A"/>
  <w15:chartTrackingRefBased/>
  <w15:docId w15:val="{83108A23-AF3E-413E-8D88-FCDB3C422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B6393"/>
    <w:pPr>
      <w:spacing w:line="24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D76A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76A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B45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FB6393"/>
    <w:pPr>
      <w:spacing w:after="0"/>
      <w:ind w:left="720"/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6393"/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4502"/>
    <w:pPr>
      <w:numPr>
        <w:ilvl w:val="1"/>
      </w:numPr>
      <w:ind w:left="720"/>
    </w:pPr>
    <w:rPr>
      <w:rFonts w:eastAsiaTheme="minorEastAsia"/>
      <w:color w:val="F2F2F2" w:themeColor="background1" w:themeShade="F2"/>
      <w:spacing w:val="15"/>
      <w:sz w:val="48"/>
    </w:rPr>
  </w:style>
  <w:style w:type="character" w:customStyle="1" w:styleId="SubttuloCar">
    <w:name w:val="Subtítulo Car"/>
    <w:basedOn w:val="Fuentedeprrafopredeter"/>
    <w:link w:val="Subttulo"/>
    <w:uiPriority w:val="11"/>
    <w:rsid w:val="000B4502"/>
    <w:rPr>
      <w:rFonts w:eastAsiaTheme="minorEastAsia"/>
      <w:color w:val="F2F2F2" w:themeColor="background1" w:themeShade="F2"/>
      <w:spacing w:val="15"/>
      <w:sz w:val="48"/>
    </w:rPr>
  </w:style>
  <w:style w:type="character" w:customStyle="1" w:styleId="Ttulo1Car">
    <w:name w:val="Título 1 Car"/>
    <w:basedOn w:val="Fuentedeprrafopredeter"/>
    <w:link w:val="Ttulo1"/>
    <w:uiPriority w:val="9"/>
    <w:rsid w:val="00D76AB2"/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76A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inespaciado">
    <w:name w:val="No Spacing"/>
    <w:uiPriority w:val="1"/>
    <w:qFormat/>
    <w:rsid w:val="000B4502"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uiPriority w:val="9"/>
    <w:rsid w:val="000B45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aragraph">
    <w:name w:val="paragraph"/>
    <w:basedOn w:val="Normal"/>
    <w:rsid w:val="007D096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DO" w:eastAsia="es-ES_tradnl"/>
    </w:rPr>
  </w:style>
  <w:style w:type="character" w:customStyle="1" w:styleId="normaltextrun">
    <w:name w:val="normaltextrun"/>
    <w:basedOn w:val="Fuentedeprrafopredeter"/>
    <w:rsid w:val="007D096B"/>
  </w:style>
  <w:style w:type="character" w:customStyle="1" w:styleId="eop">
    <w:name w:val="eop"/>
    <w:basedOn w:val="Fuentedeprrafopredeter"/>
    <w:rsid w:val="007D096B"/>
  </w:style>
  <w:style w:type="character" w:customStyle="1" w:styleId="spellingerror">
    <w:name w:val="spellingerror"/>
    <w:basedOn w:val="Fuentedeprrafopredeter"/>
    <w:rsid w:val="007D096B"/>
  </w:style>
  <w:style w:type="character" w:styleId="Textoennegrita">
    <w:name w:val="Strong"/>
    <w:basedOn w:val="Fuentedeprrafopredeter"/>
    <w:uiPriority w:val="22"/>
    <w:qFormat/>
    <w:rsid w:val="007D09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diaz\AppData\Roaming\Microsoft\Templates\Informe%20(tema%20Origen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57ECBB929B5047B7C3C6E684DBA9D3" ma:contentTypeVersion="10" ma:contentTypeDescription="Create a new document." ma:contentTypeScope="" ma:versionID="b793d8a139b4f9da7d63a80020d25e40">
  <xsd:schema xmlns:xsd="http://www.w3.org/2001/XMLSchema" xmlns:xs="http://www.w3.org/2001/XMLSchema" xmlns:p="http://schemas.microsoft.com/office/2006/metadata/properties" xmlns:ns3="b7e1cf70-58a3-4b11-8b30-6478050c099f" xmlns:ns4="b0dd69e4-be6e-484d-8b4c-bf6384176a0e" targetNamespace="http://schemas.microsoft.com/office/2006/metadata/properties" ma:root="true" ma:fieldsID="0a9cc04dc85fbe6f009e7869bf3d3f06" ns3:_="" ns4:_="">
    <xsd:import namespace="b7e1cf70-58a3-4b11-8b30-6478050c099f"/>
    <xsd:import namespace="b0dd69e4-be6e-484d-8b4c-bf6384176a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e1cf70-58a3-4b11-8b30-6478050c0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dd69e4-be6e-484d-8b4c-bf6384176a0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9C770C-54EA-45D6-A4D9-8D584965E2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e1cf70-58a3-4b11-8b30-6478050c099f"/>
    <ds:schemaRef ds:uri="b0dd69e4-be6e-484d-8b4c-bf6384176a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D673D4-E9E7-432E-9301-4FEC183514D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AAE26DC-9E75-43D4-BBF9-5E27A533AC9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C:\Users\jdiaz\AppData\Roaming\Microsoft\Templates\Informe (tema Origen).dotx</Template>
  <TotalTime>69</TotalTime>
  <Pages>4</Pages>
  <Words>601</Words>
  <Characters>3311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Díaz</dc:creator>
  <cp:keywords/>
  <dc:description/>
  <cp:lastModifiedBy>JUAN JOSE DIAZ NERIO</cp:lastModifiedBy>
  <cp:revision>35</cp:revision>
  <dcterms:created xsi:type="dcterms:W3CDTF">2019-08-08T11:35:00Z</dcterms:created>
  <dcterms:modified xsi:type="dcterms:W3CDTF">2019-10-02T13:10:00Z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0x0101009757ECBB929B5047B7C3C6E684DBA9D3</vt:lpwstr>
  </property>
</Properties>
</file>